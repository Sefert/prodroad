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7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2404"/>
        <w:gridCol w:w="3689"/>
        <w:gridCol w:w="2404"/>
      </w:tblGrid>
      <w:tr w:rsidR="00AD6819" w:rsidRPr="00541F29" w14:paraId="58B5286C" w14:textId="77777777" w:rsidTr="57F364BA">
        <w:trPr>
          <w:trHeight w:val="278"/>
        </w:trPr>
        <w:tc>
          <w:tcPr>
            <w:tcW w:w="8497" w:type="dxa"/>
            <w:gridSpan w:val="3"/>
            <w:shd w:val="clear" w:color="auto" w:fill="auto"/>
          </w:tcPr>
          <w:p w14:paraId="7DDE6AD3" w14:textId="4113E0DC" w:rsidR="00AD6819" w:rsidRPr="00541F29" w:rsidRDefault="00AD6819" w:rsidP="0046769E">
            <w:pPr>
              <w:pStyle w:val="University"/>
            </w:pPr>
            <w:r w:rsidRPr="00541F29">
              <w:t>tallinn</w:t>
            </w:r>
            <w:r w:rsidR="00581CCA" w:rsidRPr="00541F29">
              <w:t xml:space="preserve"> University of technology</w:t>
            </w:r>
          </w:p>
        </w:tc>
      </w:tr>
      <w:tr w:rsidR="00AD6819" w:rsidRPr="00541F29" w14:paraId="0179CEC9" w14:textId="77777777" w:rsidTr="57F364BA">
        <w:trPr>
          <w:trHeight w:val="370"/>
        </w:trPr>
        <w:tc>
          <w:tcPr>
            <w:tcW w:w="8497" w:type="dxa"/>
            <w:gridSpan w:val="3"/>
            <w:shd w:val="clear" w:color="auto" w:fill="auto"/>
          </w:tcPr>
          <w:p w14:paraId="38DC962B" w14:textId="23ACF386" w:rsidR="00AD6819" w:rsidRPr="00541F29" w:rsidRDefault="00581CCA" w:rsidP="0046769E">
            <w:pPr>
              <w:jc w:val="center"/>
            </w:pPr>
            <w:r w:rsidRPr="00541F29">
              <w:t>IT College</w:t>
            </w:r>
          </w:p>
        </w:tc>
      </w:tr>
      <w:tr w:rsidR="00AD6819" w:rsidRPr="00541F29" w14:paraId="1AC136C3" w14:textId="77777777" w:rsidTr="57F364BA">
        <w:trPr>
          <w:trHeight w:val="401"/>
        </w:trPr>
        <w:tc>
          <w:tcPr>
            <w:tcW w:w="8497" w:type="dxa"/>
            <w:gridSpan w:val="3"/>
            <w:shd w:val="clear" w:color="auto" w:fill="auto"/>
          </w:tcPr>
          <w:p w14:paraId="38FE9C5C" w14:textId="77777777" w:rsidR="00AD6819" w:rsidRPr="00541F29" w:rsidRDefault="00AD6819" w:rsidP="0046769E">
            <w:pPr>
              <w:jc w:val="center"/>
            </w:pPr>
          </w:p>
        </w:tc>
      </w:tr>
      <w:tr w:rsidR="00EB59B0" w:rsidRPr="00541F29" w14:paraId="26E3C973" w14:textId="77777777" w:rsidTr="57F364BA">
        <w:trPr>
          <w:trHeight w:val="2469"/>
        </w:trPr>
        <w:tc>
          <w:tcPr>
            <w:tcW w:w="8497" w:type="dxa"/>
            <w:gridSpan w:val="3"/>
            <w:shd w:val="clear" w:color="auto" w:fill="auto"/>
          </w:tcPr>
          <w:p w14:paraId="015EA4C5" w14:textId="77777777" w:rsidR="00EB59B0" w:rsidRPr="00541F29" w:rsidRDefault="00EB59B0" w:rsidP="001A1440">
            <w:pPr>
              <w:pStyle w:val="BodyText"/>
              <w:spacing w:after="80" w:line="240" w:lineRule="auto"/>
              <w:jc w:val="center"/>
              <w:rPr>
                <w:sz w:val="28"/>
              </w:rPr>
            </w:pPr>
          </w:p>
        </w:tc>
      </w:tr>
      <w:tr w:rsidR="00AD6819" w:rsidRPr="00541F29" w14:paraId="1212DA43" w14:textId="77777777" w:rsidTr="57F364BA">
        <w:trPr>
          <w:trHeight w:val="497"/>
        </w:trPr>
        <w:tc>
          <w:tcPr>
            <w:tcW w:w="8497" w:type="dxa"/>
            <w:gridSpan w:val="3"/>
            <w:shd w:val="clear" w:color="auto" w:fill="auto"/>
          </w:tcPr>
          <w:p w14:paraId="721FFCBA" w14:textId="10CBBD66" w:rsidR="00B703E0" w:rsidRPr="00541F29" w:rsidRDefault="26736716" w:rsidP="00B703E0">
            <w:pPr>
              <w:jc w:val="center"/>
            </w:pPr>
            <w:r w:rsidRPr="00541F29">
              <w:t xml:space="preserve">Marko Linde </w:t>
            </w:r>
            <w:r w:rsidR="00B703E0" w:rsidRPr="00541F29">
              <w:t>176292IADB</w:t>
            </w:r>
          </w:p>
          <w:p w14:paraId="35EC8102" w14:textId="502F58D1" w:rsidR="00AD6819" w:rsidRPr="00541F29" w:rsidRDefault="00AD6819" w:rsidP="57F364BA">
            <w:pPr>
              <w:jc w:val="center"/>
            </w:pPr>
          </w:p>
          <w:p w14:paraId="0BB3F6E1" w14:textId="1ED6EDD3" w:rsidR="00AD6819" w:rsidRPr="00541F29" w:rsidRDefault="00AD6819" w:rsidP="57F364BA">
            <w:pPr>
              <w:jc w:val="center"/>
            </w:pPr>
          </w:p>
        </w:tc>
      </w:tr>
      <w:tr w:rsidR="00AD6819" w:rsidRPr="00541F29" w14:paraId="17BE3E30" w14:textId="77777777" w:rsidTr="57F364BA">
        <w:trPr>
          <w:trHeight w:val="2403"/>
        </w:trPr>
        <w:tc>
          <w:tcPr>
            <w:tcW w:w="8497" w:type="dxa"/>
            <w:gridSpan w:val="3"/>
            <w:shd w:val="clear" w:color="auto" w:fill="auto"/>
            <w:vAlign w:val="center"/>
          </w:tcPr>
          <w:p w14:paraId="784C073A" w14:textId="27A5B1EA" w:rsidR="00AD6819" w:rsidRPr="00541F29" w:rsidRDefault="009F1627" w:rsidP="0046769E">
            <w:pPr>
              <w:pStyle w:val="Headingtitle"/>
            </w:pPr>
            <w:r w:rsidRPr="00541F29">
              <w:t>calculator</w:t>
            </w:r>
          </w:p>
        </w:tc>
      </w:tr>
      <w:tr w:rsidR="00AD6819" w:rsidRPr="00541F29" w14:paraId="3EF369DA" w14:textId="77777777" w:rsidTr="57F364BA">
        <w:trPr>
          <w:trHeight w:val="1704"/>
        </w:trPr>
        <w:tc>
          <w:tcPr>
            <w:tcW w:w="8497" w:type="dxa"/>
            <w:gridSpan w:val="3"/>
            <w:shd w:val="clear" w:color="auto" w:fill="auto"/>
          </w:tcPr>
          <w:p w14:paraId="786467EA" w14:textId="3A3A130C" w:rsidR="00AD6819" w:rsidRPr="00541F29" w:rsidRDefault="009F1627" w:rsidP="001A1440">
            <w:pPr>
              <w:jc w:val="center"/>
            </w:pPr>
            <w:proofErr w:type="spellStart"/>
            <w:r w:rsidRPr="00541F29">
              <w:t>Javascript</w:t>
            </w:r>
            <w:proofErr w:type="spellEnd"/>
            <w:r w:rsidR="00540B81" w:rsidRPr="00541F29">
              <w:t xml:space="preserve"> (ICD00</w:t>
            </w:r>
            <w:r w:rsidRPr="00541F29">
              <w:t>06</w:t>
            </w:r>
            <w:r w:rsidR="00540B81" w:rsidRPr="00541F29">
              <w:t>)</w:t>
            </w:r>
          </w:p>
        </w:tc>
      </w:tr>
      <w:tr w:rsidR="00AD6819" w:rsidRPr="00541F29" w14:paraId="66FEEAC2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1B30B520" w14:textId="705A077B" w:rsidR="00AD6819" w:rsidRPr="00541F29" w:rsidRDefault="00581CCA" w:rsidP="007C0D9E">
            <w:pPr>
              <w:pStyle w:val="StyleRight"/>
            </w:pPr>
            <w:r w:rsidRPr="00541F29">
              <w:t>Instructor</w:t>
            </w:r>
            <w:r w:rsidR="00AD6819" w:rsidRPr="00541F29">
              <w:t>:</w:t>
            </w:r>
          </w:p>
        </w:tc>
        <w:tc>
          <w:tcPr>
            <w:tcW w:w="2404" w:type="dxa"/>
            <w:shd w:val="clear" w:color="auto" w:fill="auto"/>
          </w:tcPr>
          <w:p w14:paraId="36A159CD" w14:textId="5CAA42DF" w:rsidR="00581CCA" w:rsidRPr="00541F29" w:rsidRDefault="00540B81" w:rsidP="001A1440">
            <w:r w:rsidRPr="00541F29">
              <w:t xml:space="preserve">Andres </w:t>
            </w:r>
            <w:proofErr w:type="spellStart"/>
            <w:r w:rsidRPr="00541F29">
              <w:t>Käver</w:t>
            </w:r>
            <w:proofErr w:type="spellEnd"/>
          </w:p>
        </w:tc>
      </w:tr>
      <w:tr w:rsidR="00AD6819" w:rsidRPr="00541F29" w14:paraId="7C84A97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C80F3C9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5A1541A8" w14:textId="77777777" w:rsidR="00AD6819" w:rsidRPr="00541F29" w:rsidRDefault="00AD6819" w:rsidP="001A1440"/>
        </w:tc>
      </w:tr>
      <w:tr w:rsidR="00AD6819" w:rsidRPr="00541F29" w14:paraId="60F6060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086709FD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3F6DFD6" w14:textId="77777777" w:rsidR="00AD6819" w:rsidRPr="00541F29" w:rsidRDefault="00AD6819" w:rsidP="001A1440"/>
        </w:tc>
      </w:tr>
      <w:tr w:rsidR="00AD6819" w:rsidRPr="00541F29" w14:paraId="067C5BFB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9525352" w14:textId="77777777" w:rsidR="00AD6819" w:rsidRPr="00541F29" w:rsidRDefault="00AD6819" w:rsidP="007C0D9E">
            <w:pPr>
              <w:pStyle w:val="StyleRight"/>
              <w:rPr>
                <w:sz w:val="28"/>
              </w:rPr>
            </w:pPr>
          </w:p>
        </w:tc>
        <w:tc>
          <w:tcPr>
            <w:tcW w:w="2404" w:type="dxa"/>
            <w:shd w:val="clear" w:color="auto" w:fill="auto"/>
          </w:tcPr>
          <w:p w14:paraId="465358A4" w14:textId="77777777" w:rsidR="00AD6819" w:rsidRPr="00541F29" w:rsidRDefault="00AD6819" w:rsidP="001A1440">
            <w:pPr>
              <w:rPr>
                <w:sz w:val="28"/>
              </w:rPr>
            </w:pPr>
          </w:p>
        </w:tc>
      </w:tr>
      <w:tr w:rsidR="0046769E" w:rsidRPr="00541F29" w14:paraId="2178553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6BE15BD6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3F8D0EAA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40C9C70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206A076F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1EABE8BF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8D27E2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32DA3F3E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9B8FD18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26ACE4F7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4E3F52F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6E5DFC81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0E2C9D5F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1D8943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CBA3267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F04284" w:rsidRPr="00541F29" w14:paraId="3031183C" w14:textId="77777777" w:rsidTr="57F364BA">
        <w:trPr>
          <w:gridAfter w:val="2"/>
          <w:wAfter w:w="6093" w:type="dxa"/>
          <w:trHeight w:val="454"/>
        </w:trPr>
        <w:tc>
          <w:tcPr>
            <w:tcW w:w="2404" w:type="dxa"/>
            <w:shd w:val="clear" w:color="auto" w:fill="auto"/>
          </w:tcPr>
          <w:p w14:paraId="31A55EC2" w14:textId="77777777" w:rsidR="00F04284" w:rsidRPr="00541F29" w:rsidRDefault="00F04284" w:rsidP="001A1440">
            <w:pPr>
              <w:tabs>
                <w:tab w:val="left" w:pos="5707"/>
              </w:tabs>
            </w:pPr>
          </w:p>
        </w:tc>
      </w:tr>
    </w:tbl>
    <w:p w14:paraId="667B94E1" w14:textId="77777777" w:rsidR="00AC07C4" w:rsidRPr="00541F29" w:rsidRDefault="00AC07C4" w:rsidP="00AC07C4">
      <w:pPr>
        <w:sectPr w:rsidR="00AC07C4" w:rsidRPr="00541F29" w:rsidSect="003C451D">
          <w:headerReference w:type="default" r:id="rId8"/>
          <w:footerReference w:type="default" r:id="rId9"/>
          <w:footnotePr>
            <w:numRestart w:val="eachPage"/>
          </w:footnotePr>
          <w:type w:val="continuous"/>
          <w:pgSz w:w="11907" w:h="16840" w:code="9"/>
          <w:pgMar w:top="1418" w:right="1701" w:bottom="1418" w:left="1701" w:header="709" w:footer="1134" w:gutter="0"/>
          <w:cols w:space="708"/>
          <w:docGrid w:linePitch="326"/>
        </w:sectPr>
      </w:pPr>
      <w:bookmarkStart w:id="0" w:name="_Toc437263079"/>
    </w:p>
    <w:bookmarkEnd w:id="0"/>
    <w:p w14:paraId="7589E2EC" w14:textId="0F312E83" w:rsidR="00EF7646" w:rsidRPr="00541F29" w:rsidRDefault="003B74BC" w:rsidP="00F04284">
      <w:pPr>
        <w:pStyle w:val="Headingcenter"/>
        <w:jc w:val="left"/>
        <w:outlineLvl w:val="9"/>
      </w:pPr>
      <w:r w:rsidRPr="00541F29">
        <w:lastRenderedPageBreak/>
        <w:t>Table of Contents</w:t>
      </w:r>
    </w:p>
    <w:p w14:paraId="763D8688" w14:textId="39059974" w:rsidR="004F5941" w:rsidRDefault="00FC5EE7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r w:rsidRPr="00541F29">
        <w:fldChar w:fldCharType="begin"/>
      </w:r>
      <w:r w:rsidRPr="00541F29">
        <w:instrText xml:space="preserve"> TOC \o "1-3" \h \z \u </w:instrText>
      </w:r>
      <w:r w:rsidRPr="00541F29">
        <w:fldChar w:fldCharType="separate"/>
      </w:r>
      <w:hyperlink w:anchor="_Toc95577829" w:history="1">
        <w:r w:rsidR="004F5941" w:rsidRPr="00F22205">
          <w:rPr>
            <w:rStyle w:val="Hyperlink"/>
            <w:noProof/>
          </w:rPr>
          <w:t>1 Assignment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_Toc95577829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 w:rsidR="004F5941">
          <w:rPr>
            <w:noProof/>
            <w:webHidden/>
          </w:rPr>
          <w:fldChar w:fldCharType="end"/>
        </w:r>
      </w:hyperlink>
    </w:p>
    <w:p w14:paraId="315F0365" w14:textId="01B14EB2" w:rsidR="004F5941" w:rsidRDefault="00483A06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0" w:history="1">
        <w:r w:rsidR="004F5941" w:rsidRPr="00F22205">
          <w:rPr>
            <w:rStyle w:val="Hyperlink"/>
            <w:noProof/>
          </w:rPr>
          <w:t>2 Overview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_Toc95577830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 w:rsidR="004F5941">
          <w:rPr>
            <w:noProof/>
            <w:webHidden/>
          </w:rPr>
          <w:fldChar w:fldCharType="end"/>
        </w:r>
      </w:hyperlink>
    </w:p>
    <w:p w14:paraId="25121A6D" w14:textId="3AE591DA" w:rsidR="004F5941" w:rsidRDefault="00483A06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1" w:history="1">
        <w:r w:rsidR="004F5941" w:rsidRPr="00F22205">
          <w:rPr>
            <w:rStyle w:val="Hyperlink"/>
            <w:noProof/>
          </w:rPr>
          <w:t>2.1 Calculator logic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_Toc95577831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 w:rsidR="004F5941">
          <w:rPr>
            <w:noProof/>
            <w:webHidden/>
          </w:rPr>
          <w:fldChar w:fldCharType="end"/>
        </w:r>
      </w:hyperlink>
    </w:p>
    <w:p w14:paraId="428C8E2E" w14:textId="243C88F8" w:rsidR="004F5941" w:rsidRDefault="00483A06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2" w:history="1">
        <w:r w:rsidR="004F5941" w:rsidRPr="00F22205">
          <w:rPr>
            <w:rStyle w:val="Hyperlink"/>
            <w:noProof/>
          </w:rPr>
          <w:t>2.2 Display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_Toc95577832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4</w:t>
        </w:r>
        <w:r w:rsidR="004F5941">
          <w:rPr>
            <w:noProof/>
            <w:webHidden/>
          </w:rPr>
          <w:fldChar w:fldCharType="end"/>
        </w:r>
      </w:hyperlink>
    </w:p>
    <w:p w14:paraId="25375899" w14:textId="007272E7" w:rsidR="004F5941" w:rsidRDefault="00483A06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3" w:history="1">
        <w:r w:rsidR="004F5941" w:rsidRPr="00F22205">
          <w:rPr>
            <w:rStyle w:val="Hyperlink"/>
            <w:noProof/>
          </w:rPr>
          <w:t>2.3 Functionality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_Toc95577833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574EAFE9" w14:textId="677A61CF" w:rsidR="004F5941" w:rsidRDefault="00483A06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4" w:history="1">
        <w:r w:rsidR="004F5941" w:rsidRPr="00F22205">
          <w:rPr>
            <w:rStyle w:val="Hyperlink"/>
            <w:noProof/>
          </w:rPr>
          <w:t>2.3.1 Main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_Toc95577834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00BF5EAE" w14:textId="7A885B37" w:rsidR="004F5941" w:rsidRDefault="00483A06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5" w:history="1">
        <w:r w:rsidR="004F5941" w:rsidRPr="00F22205">
          <w:rPr>
            <w:rStyle w:val="Hyperlink"/>
            <w:noProof/>
          </w:rPr>
          <w:t>2.3.2 Evaluations after calculate command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_Toc95577835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489FF54E" w14:textId="5ECAAF68" w:rsidR="004F5941" w:rsidRDefault="00483A06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6" w:history="1">
        <w:r w:rsidR="004F5941" w:rsidRPr="00F22205">
          <w:rPr>
            <w:rStyle w:val="Hyperlink"/>
            <w:noProof/>
          </w:rPr>
          <w:t>2.3.3 Calculation command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_Toc95577836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 w:rsidR="004F5941">
          <w:rPr>
            <w:noProof/>
            <w:webHidden/>
          </w:rPr>
          <w:fldChar w:fldCharType="end"/>
        </w:r>
      </w:hyperlink>
    </w:p>
    <w:p w14:paraId="3B927EBD" w14:textId="5273CF74" w:rsidR="004F5941" w:rsidRDefault="00483A06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7" w:history="1">
        <w:r w:rsidR="004F5941" w:rsidRPr="00F22205">
          <w:rPr>
            <w:rStyle w:val="Hyperlink"/>
            <w:noProof/>
          </w:rPr>
          <w:t>Annex 1 – index.js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_Toc95577837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6</w:t>
        </w:r>
        <w:r w:rsidR="004F5941">
          <w:rPr>
            <w:noProof/>
            <w:webHidden/>
          </w:rPr>
          <w:fldChar w:fldCharType="end"/>
        </w:r>
      </w:hyperlink>
    </w:p>
    <w:p w14:paraId="2FE1DD24" w14:textId="7E14EFF3" w:rsidR="00EF7646" w:rsidRPr="00541F29" w:rsidRDefault="00FC5EE7">
      <w:r w:rsidRPr="00541F29">
        <w:fldChar w:fldCharType="end"/>
      </w:r>
    </w:p>
    <w:p w14:paraId="06ED6A66" w14:textId="77777777" w:rsidR="00EF7646" w:rsidRPr="00541F29" w:rsidRDefault="00EF7646"/>
    <w:p w14:paraId="5D1786FF" w14:textId="77777777" w:rsidR="00EF7646" w:rsidRPr="00541F29" w:rsidRDefault="00EF7646" w:rsidP="00AC07C4"/>
    <w:p w14:paraId="6AA2CA76" w14:textId="77777777" w:rsidR="00A557C8" w:rsidRPr="00541F29" w:rsidRDefault="00A557C8" w:rsidP="00AC07C4">
      <w:pPr>
        <w:sectPr w:rsidR="00A557C8" w:rsidRPr="00541F29" w:rsidSect="003C451D">
          <w:headerReference w:type="default" r:id="rId10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</w:sectPr>
      </w:pPr>
    </w:p>
    <w:p w14:paraId="023E0B4E" w14:textId="4EDC4664" w:rsidR="009F4718" w:rsidRPr="00541F29" w:rsidRDefault="003B74BC" w:rsidP="005F0ABD">
      <w:pPr>
        <w:pStyle w:val="Heading1"/>
      </w:pPr>
      <w:bookmarkStart w:id="1" w:name="_Toc95577829"/>
      <w:r w:rsidRPr="00541F29">
        <w:lastRenderedPageBreak/>
        <w:t>Assignment</w:t>
      </w:r>
      <w:bookmarkEnd w:id="1"/>
    </w:p>
    <w:p w14:paraId="1B9B2E9B" w14:textId="1D76CD04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bookmarkStart w:id="2" w:name="_Toc370226609"/>
      <w:bookmarkStart w:id="3" w:name="_Ref370278170"/>
      <w:bookmarkStart w:id="4" w:name="_Ref371498087"/>
      <w:r w:rsidRPr="00541F29">
        <w:rPr>
          <w:rFonts w:eastAsiaTheme="minorHAnsi"/>
          <w:lang w:val="en-GB" w:eastAsia="en-US"/>
        </w:rPr>
        <w:t xml:space="preserve">Write </w:t>
      </w:r>
      <w:r w:rsidR="009B0771" w:rsidRPr="00541F29">
        <w:rPr>
          <w:rFonts w:eastAsiaTheme="minorHAnsi"/>
          <w:lang w:val="en-GB" w:eastAsia="en-US"/>
        </w:rPr>
        <w:t>simple</w:t>
      </w:r>
      <w:r w:rsidRPr="00541F29">
        <w:rPr>
          <w:rFonts w:eastAsiaTheme="minorHAnsi"/>
          <w:lang w:val="en-GB" w:eastAsia="en-US"/>
        </w:rPr>
        <w:t xml:space="preserve"> calculator using Bootstrap (or any other </w:t>
      </w:r>
      <w:proofErr w:type="spellStart"/>
      <w:r w:rsidRPr="00541F29">
        <w:rPr>
          <w:rFonts w:eastAsiaTheme="minorHAnsi"/>
          <w:lang w:val="en-GB" w:eastAsia="en-US"/>
        </w:rPr>
        <w:t>css</w:t>
      </w:r>
      <w:proofErr w:type="spellEnd"/>
      <w:r w:rsidRPr="00541F29">
        <w:rPr>
          <w:rFonts w:eastAsiaTheme="minorHAnsi"/>
          <w:lang w:val="en-GB" w:eastAsia="en-US"/>
        </w:rPr>
        <w:t xml:space="preserve"> lib) based d</w:t>
      </w:r>
      <w:r w:rsidR="00541F29">
        <w:rPr>
          <w:rFonts w:eastAsiaTheme="minorHAnsi"/>
          <w:lang w:val="en-GB" w:eastAsia="en-US"/>
        </w:rPr>
        <w:t xml:space="preserve">esign </w:t>
      </w:r>
      <w:r w:rsidRPr="00541F29">
        <w:rPr>
          <w:rFonts w:eastAsiaTheme="minorHAnsi"/>
          <w:lang w:val="en-GB" w:eastAsia="en-US"/>
        </w:rPr>
        <w:t xml:space="preserve">and simple </w:t>
      </w:r>
      <w:proofErr w:type="spellStart"/>
      <w:r w:rsidRPr="00541F29">
        <w:rPr>
          <w:rFonts w:eastAsiaTheme="minorHAnsi"/>
          <w:lang w:val="en-GB" w:eastAsia="en-US"/>
        </w:rPr>
        <w:t>js</w:t>
      </w:r>
      <w:proofErr w:type="spellEnd"/>
      <w:r w:rsidRPr="00541F29">
        <w:rPr>
          <w:rFonts w:eastAsiaTheme="minorHAnsi"/>
          <w:lang w:val="en-GB" w:eastAsia="en-US"/>
        </w:rPr>
        <w:t xml:space="preserve"> functionality.</w:t>
      </w:r>
    </w:p>
    <w:p w14:paraId="2B57ABF4" w14:textId="77777777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r w:rsidRPr="00541F29">
        <w:rPr>
          <w:rFonts w:eastAsiaTheme="minorHAnsi"/>
          <w:lang w:val="en-GB" w:eastAsia="en-US"/>
        </w:rPr>
        <w:t xml:space="preserve">Use only </w:t>
      </w:r>
      <w:proofErr w:type="spellStart"/>
      <w:r w:rsidRPr="00541F29">
        <w:rPr>
          <w:rFonts w:eastAsiaTheme="minorHAnsi"/>
          <w:lang w:val="en-GB" w:eastAsia="en-US"/>
        </w:rPr>
        <w:t>js</w:t>
      </w:r>
      <w:proofErr w:type="spellEnd"/>
      <w:r w:rsidRPr="00541F29">
        <w:rPr>
          <w:rFonts w:eastAsiaTheme="minorHAnsi"/>
          <w:lang w:val="en-GB" w:eastAsia="en-US"/>
        </w:rPr>
        <w:t xml:space="preserve"> functionality learned in class.</w:t>
      </w:r>
    </w:p>
    <w:p w14:paraId="5D6C7998" w14:textId="77777777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r w:rsidRPr="00541F29">
        <w:rPr>
          <w:rFonts w:eastAsiaTheme="minorHAnsi"/>
          <w:lang w:val="en-GB" w:eastAsia="en-US"/>
        </w:rPr>
        <w:t>Provide basic functions - +, -, *, /, C</w:t>
      </w:r>
    </w:p>
    <w:p w14:paraId="2C4493D9" w14:textId="425171EA" w:rsidR="00C40A1C" w:rsidRPr="00541F29" w:rsidRDefault="00C40A1C" w:rsidP="005A08B9">
      <w:pPr>
        <w:pStyle w:val="Heading1"/>
        <w:numPr>
          <w:ilvl w:val="0"/>
          <w:numId w:val="4"/>
        </w:numPr>
        <w:spacing w:before="800"/>
      </w:pPr>
      <w:bookmarkStart w:id="5" w:name="_Toc95577830"/>
      <w:bookmarkEnd w:id="2"/>
      <w:bookmarkEnd w:id="3"/>
      <w:bookmarkEnd w:id="4"/>
      <w:r w:rsidRPr="00541F29">
        <w:t>Overview</w:t>
      </w:r>
      <w:bookmarkEnd w:id="5"/>
    </w:p>
    <w:p w14:paraId="02B0CDB9" w14:textId="7E2766FE" w:rsidR="00C40A1C" w:rsidRPr="00541F29" w:rsidRDefault="00F04284" w:rsidP="00541F29">
      <w:pPr>
        <w:pStyle w:val="BodyText"/>
        <w:jc w:val="left"/>
      </w:pPr>
      <w:r w:rsidRPr="00541F29">
        <w:t>Index.html</w:t>
      </w:r>
      <w:r w:rsidR="00541F29" w:rsidRPr="00541F29">
        <w:t xml:space="preserve"> </w:t>
      </w:r>
      <w:r w:rsidRPr="00541F29">
        <w:t>and in</w:t>
      </w:r>
      <w:r w:rsidR="00541F29" w:rsidRPr="00541F29">
        <w:t>dex.css</w:t>
      </w:r>
      <w:r w:rsidRPr="00541F29">
        <w:t xml:space="preserve"> taken from</w:t>
      </w:r>
      <w:r w:rsidR="00541F29" w:rsidRPr="00541F29">
        <w:t xml:space="preserve"> </w:t>
      </w:r>
      <w:hyperlink r:id="rId11" w:anchor="css-tab-view" w:history="1">
        <w:r w:rsidR="00541F29" w:rsidRPr="00541F29">
          <w:rPr>
            <w:rStyle w:val="Hyperlink"/>
          </w:rPr>
          <w:t>calculator example</w:t>
        </w:r>
      </w:hyperlink>
      <w:r w:rsidR="00541F29" w:rsidRPr="00541F29">
        <w:t xml:space="preserve"> . Index.js is written by document author.</w:t>
      </w:r>
    </w:p>
    <w:p w14:paraId="1900E5AE" w14:textId="2B6CB18E" w:rsidR="00FC3D74" w:rsidRPr="00541F29" w:rsidRDefault="00541F29" w:rsidP="00FC3D74">
      <w:pPr>
        <w:pStyle w:val="Heading2"/>
      </w:pPr>
      <w:bookmarkStart w:id="6" w:name="_Toc95577831"/>
      <w:r w:rsidRPr="00541F29">
        <w:t xml:space="preserve">Calculator </w:t>
      </w:r>
      <w:r w:rsidR="00176F24">
        <w:t>logic</w:t>
      </w:r>
      <w:bookmarkEnd w:id="6"/>
    </w:p>
    <w:p w14:paraId="0B9DF920" w14:textId="3987C979" w:rsidR="00541F29" w:rsidRDefault="00DB647D" w:rsidP="00541F29">
      <w:pPr>
        <w:pStyle w:val="BodyText"/>
      </w:pPr>
      <w:r>
        <w:t>Ba</w:t>
      </w:r>
      <w:r w:rsidR="00486CC9">
        <w:t>sic</w:t>
      </w:r>
      <w:r w:rsidR="00176F24">
        <w:t xml:space="preserve"> idea comes from logic, that the functionality of the calculator can be expanded.</w:t>
      </w:r>
    </w:p>
    <w:p w14:paraId="3B8C2961" w14:textId="748FEC58" w:rsidR="00176F24" w:rsidRDefault="00176F24" w:rsidP="00176F24">
      <w:pPr>
        <w:pStyle w:val="BodyText"/>
        <w:numPr>
          <w:ilvl w:val="0"/>
          <w:numId w:val="13"/>
        </w:numPr>
      </w:pPr>
      <w:r>
        <w:t>All calculator clicks are saved in a long</w:t>
      </w:r>
      <w:r w:rsidR="00486CC9">
        <w:t xml:space="preserve"> string only</w:t>
      </w:r>
      <w:r>
        <w:t xml:space="preserve"> array which allows:</w:t>
      </w:r>
    </w:p>
    <w:p w14:paraId="130BDC42" w14:textId="77777777" w:rsidR="005A7698" w:rsidRDefault="00DB647D" w:rsidP="00176F24">
      <w:pPr>
        <w:pStyle w:val="BodyText"/>
        <w:numPr>
          <w:ilvl w:val="1"/>
          <w:numId w:val="13"/>
        </w:numPr>
      </w:pPr>
      <w:r>
        <w:t xml:space="preserve">to </w:t>
      </w:r>
      <w:r w:rsidR="00176F24">
        <w:t>display the entire equation to the user</w:t>
      </w:r>
    </w:p>
    <w:p w14:paraId="5B8CFBCD" w14:textId="44DBD676" w:rsidR="00176F24" w:rsidRDefault="005A7698" w:rsidP="005A7698">
      <w:pPr>
        <w:pStyle w:val="BodyText"/>
        <w:ind w:left="1440"/>
      </w:pPr>
      <w:r>
        <w:rPr>
          <w:noProof/>
        </w:rPr>
        <w:drawing>
          <wp:inline distT="0" distB="0" distL="0" distR="0" wp14:anchorId="2FA179CB" wp14:editId="30551A03">
            <wp:extent cx="2745740" cy="539465"/>
            <wp:effectExtent l="0" t="0" r="0" b="0"/>
            <wp:docPr id="25" name="Picture 25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hap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671" cy="5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6DC" w14:textId="45CF2222" w:rsidR="005A7698" w:rsidRPr="00541F29" w:rsidRDefault="005A7698" w:rsidP="005A7698">
      <w:pPr>
        <w:pStyle w:val="Caption"/>
      </w:pPr>
      <w:r w:rsidRPr="00541F29">
        <w:t xml:space="preserve">Drawing </w:t>
      </w:r>
      <w:r>
        <w:t>1</w:t>
      </w:r>
      <w:r w:rsidRPr="00541F29">
        <w:t xml:space="preserve">. </w:t>
      </w:r>
      <w:r>
        <w:t>Equation view</w:t>
      </w:r>
    </w:p>
    <w:p w14:paraId="40BF54F1" w14:textId="77777777" w:rsidR="005A7698" w:rsidRDefault="005A7698" w:rsidP="005A7698">
      <w:pPr>
        <w:pStyle w:val="BodyText"/>
        <w:ind w:left="1440"/>
      </w:pPr>
    </w:p>
    <w:p w14:paraId="71BA100F" w14:textId="781727A8" w:rsidR="00176F24" w:rsidRDefault="00DB647D" w:rsidP="00176F24">
      <w:pPr>
        <w:pStyle w:val="BodyText"/>
        <w:numPr>
          <w:ilvl w:val="1"/>
          <w:numId w:val="13"/>
        </w:numPr>
      </w:pPr>
      <w:r>
        <w:t xml:space="preserve">to </w:t>
      </w:r>
      <w:r w:rsidR="00176F24">
        <w:t xml:space="preserve">add undo button </w:t>
      </w:r>
      <w:r>
        <w:t>functionality</w:t>
      </w:r>
    </w:p>
    <w:p w14:paraId="205E3747" w14:textId="19FC306B" w:rsidR="00DB647D" w:rsidRDefault="00DB647D" w:rsidP="00176F24">
      <w:pPr>
        <w:pStyle w:val="BodyText"/>
        <w:numPr>
          <w:ilvl w:val="1"/>
          <w:numId w:val="13"/>
        </w:numPr>
      </w:pPr>
      <w:r>
        <w:t>to add calculate only parts of the equation functionality</w:t>
      </w:r>
    </w:p>
    <w:p w14:paraId="6C1915D6" w14:textId="7ADA4482" w:rsidR="00DB647D" w:rsidRDefault="00DB647D" w:rsidP="00176F24">
      <w:pPr>
        <w:pStyle w:val="BodyText"/>
        <w:numPr>
          <w:ilvl w:val="1"/>
          <w:numId w:val="13"/>
        </w:numPr>
      </w:pPr>
      <w:r>
        <w:t>to add click on equation element and repair it directly functionality</w:t>
      </w:r>
    </w:p>
    <w:p w14:paraId="22832A4C" w14:textId="1A87FC48" w:rsidR="00DB647D" w:rsidRDefault="00DB647D" w:rsidP="00176F24">
      <w:pPr>
        <w:pStyle w:val="BodyText"/>
        <w:numPr>
          <w:ilvl w:val="1"/>
          <w:numId w:val="13"/>
        </w:numPr>
      </w:pPr>
      <w:r>
        <w:t>to make calculator more scientific</w:t>
      </w:r>
    </w:p>
    <w:p w14:paraId="283B3AAA" w14:textId="4C50112E" w:rsidR="00DB647D" w:rsidRDefault="00DB647D" w:rsidP="00DB647D">
      <w:pPr>
        <w:pStyle w:val="BodyText"/>
        <w:numPr>
          <w:ilvl w:val="0"/>
          <w:numId w:val="13"/>
        </w:numPr>
      </w:pPr>
      <w:r>
        <w:lastRenderedPageBreak/>
        <w:t>Calculator starts to calculate only when clicking the equal sign</w:t>
      </w:r>
    </w:p>
    <w:p w14:paraId="3F958D00" w14:textId="62DA1BB2" w:rsidR="00061ECE" w:rsidRPr="000B0068" w:rsidRDefault="000B0068" w:rsidP="00061ECE">
      <w:pPr>
        <w:pStyle w:val="BodyText"/>
        <w:numPr>
          <w:ilvl w:val="0"/>
          <w:numId w:val="13"/>
        </w:numPr>
      </w:pPr>
      <w:r>
        <w:t>Calculations are done from left to right with rule: first multiply or divide then add or subtract</w:t>
      </w:r>
    </w:p>
    <w:p w14:paraId="2443F55D" w14:textId="4CE55CA9" w:rsidR="00061ECE" w:rsidRDefault="00C623AE" w:rsidP="00061ECE">
      <w:pPr>
        <w:pStyle w:val="Heading2"/>
        <w:numPr>
          <w:ilvl w:val="1"/>
          <w:numId w:val="4"/>
        </w:numPr>
      </w:pPr>
      <w:bookmarkStart w:id="7" w:name="_Toc95577832"/>
      <w:r>
        <w:t>Display</w:t>
      </w:r>
      <w:bookmarkEnd w:id="7"/>
    </w:p>
    <w:p w14:paraId="4727BBED" w14:textId="77777777" w:rsidR="00C623AE" w:rsidRPr="00C623AE" w:rsidRDefault="00C623AE" w:rsidP="00C623AE">
      <w:pPr>
        <w:pStyle w:val="BodyText"/>
      </w:pPr>
    </w:p>
    <w:p w14:paraId="15D3C4D9" w14:textId="0A59C2FD" w:rsidR="00061ECE" w:rsidRPr="00541F29" w:rsidRDefault="00C623AE" w:rsidP="00ED4A34">
      <w:pPr>
        <w:pStyle w:val="Caption"/>
        <w:jc w:val="left"/>
      </w:pPr>
      <w:r>
        <w:rPr>
          <w:noProof/>
        </w:rPr>
        <w:drawing>
          <wp:inline distT="0" distB="0" distL="0" distR="0" wp14:anchorId="309A1510" wp14:editId="7438DB44">
            <wp:extent cx="4717896" cy="5902960"/>
            <wp:effectExtent l="0" t="0" r="0" b="2540"/>
            <wp:docPr id="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685" cy="59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86F6" w14:textId="2A6C9D4B" w:rsidR="007E7A8B" w:rsidRPr="00541F29" w:rsidRDefault="007E7A8B" w:rsidP="00ED4A34">
      <w:pPr>
        <w:pStyle w:val="Caption"/>
      </w:pPr>
      <w:r w:rsidRPr="00541F29">
        <w:t xml:space="preserve">Drawing </w:t>
      </w:r>
      <w:r w:rsidR="005A7698">
        <w:t>2</w:t>
      </w:r>
      <w:r w:rsidRPr="00541F29">
        <w:t xml:space="preserve">. </w:t>
      </w:r>
      <w:r w:rsidR="00E22922">
        <w:t>Calculator</w:t>
      </w:r>
      <w:r w:rsidRPr="00541F29">
        <w:t xml:space="preserve"> screen</w:t>
      </w:r>
    </w:p>
    <w:p w14:paraId="18C4E11D" w14:textId="2FD05240" w:rsidR="00061ECE" w:rsidRPr="00541F29" w:rsidRDefault="00061ECE" w:rsidP="007E7A8B">
      <w:pPr>
        <w:pStyle w:val="Caption"/>
      </w:pPr>
    </w:p>
    <w:p w14:paraId="6C6A2455" w14:textId="0781222F" w:rsidR="00E22922" w:rsidRDefault="00E22922" w:rsidP="007A4093">
      <w:pPr>
        <w:pStyle w:val="Heading2"/>
        <w:pageBreakBefore/>
        <w:numPr>
          <w:ilvl w:val="1"/>
          <w:numId w:val="4"/>
        </w:numPr>
      </w:pPr>
      <w:bookmarkStart w:id="8" w:name="_Toc95577833"/>
      <w:r>
        <w:lastRenderedPageBreak/>
        <w:t>Function</w:t>
      </w:r>
      <w:r w:rsidR="00C6242C">
        <w:t>ality</w:t>
      </w:r>
      <w:bookmarkEnd w:id="8"/>
    </w:p>
    <w:p w14:paraId="6AF49BC1" w14:textId="6ED9AB12" w:rsidR="00C6242C" w:rsidRPr="00C6242C" w:rsidRDefault="00C6242C" w:rsidP="00C6242C">
      <w:pPr>
        <w:pStyle w:val="Heading3"/>
      </w:pPr>
      <w:bookmarkStart w:id="9" w:name="_Toc95577834"/>
      <w:r>
        <w:t>Main</w:t>
      </w:r>
      <w:bookmarkEnd w:id="9"/>
    </w:p>
    <w:p w14:paraId="44C922C1" w14:textId="3F768385" w:rsidR="007E7A8B" w:rsidRDefault="00E22922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107FD">
        <w:rPr>
          <w:rFonts w:ascii="Times New Roman" w:eastAsia="Times New Roman" w:hAnsi="Times New Roman" w:cs="Times New Roman"/>
          <w:sz w:val="24"/>
          <w:szCs w:val="24"/>
        </w:rPr>
        <w:t xml:space="preserve">All buttons have class </w:t>
      </w:r>
      <w:r w:rsidR="00D107F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="00D107FD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="00D107FD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D107FD" w:rsidRPr="00D107FD">
        <w:rPr>
          <w:rFonts w:ascii="Times New Roman" w:eastAsia="Times New Roman" w:hAnsi="Times New Roman" w:cs="Times New Roman"/>
          <w:sz w:val="24"/>
          <w:szCs w:val="24"/>
        </w:rPr>
        <w:t xml:space="preserve"> and are observed through it.</w:t>
      </w:r>
    </w:p>
    <w:p w14:paraId="39624473" w14:textId="40A04CE0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buttons have distinct values assigned to them and differentiated by those values</w:t>
      </w:r>
    </w:p>
    <w:p w14:paraId="60B1F2C2" w14:textId="05410B45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 button click value is inserted into equations array</w:t>
      </w:r>
      <w:r w:rsidR="00325BAF">
        <w:rPr>
          <w:rFonts w:ascii="Times New Roman" w:eastAsia="Times New Roman" w:hAnsi="Times New Roman" w:cs="Times New Roman"/>
          <w:sz w:val="24"/>
          <w:szCs w:val="24"/>
        </w:rPr>
        <w:t xml:space="preserve"> separately (needs to change at next iteration </w:t>
      </w:r>
      <w:r w:rsidR="0013211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325BAF">
        <w:rPr>
          <w:rFonts w:ascii="Times New Roman" w:eastAsia="Times New Roman" w:hAnsi="Times New Roman" w:cs="Times New Roman"/>
          <w:sz w:val="24"/>
          <w:szCs w:val="24"/>
        </w:rPr>
        <w:t>evaluate right away functionality - is faster and simpler)</w:t>
      </w:r>
    </w:p>
    <w:p w14:paraId="35B9C258" w14:textId="724069B4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Equal button clicking calls calculation function</w:t>
      </w:r>
    </w:p>
    <w:p w14:paraId="73914EB4" w14:textId="2F84D617" w:rsidR="00C6242C" w:rsidRDefault="00C6242C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 button click calls overwriting of the previous array by empty array</w:t>
      </w:r>
    </w:p>
    <w:p w14:paraId="1615F046" w14:textId="77777777" w:rsidR="00C6242C" w:rsidRPr="00C6242C" w:rsidRDefault="00C6242C" w:rsidP="00C6242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CCC59F5" w14:textId="4A135E30" w:rsidR="00C6242C" w:rsidRDefault="00C6242C" w:rsidP="00C6242C">
      <w:pPr>
        <w:pStyle w:val="Heading3"/>
      </w:pPr>
      <w:bookmarkStart w:id="10" w:name="_Toc95577835"/>
      <w:r>
        <w:t>Evaluations after calculate command</w:t>
      </w:r>
      <w:bookmarkEnd w:id="10"/>
    </w:p>
    <w:p w14:paraId="629D24AA" w14:textId="0D82510F" w:rsidR="0013211A" w:rsidRDefault="00C6242C" w:rsidP="0013211A">
      <w:pPr>
        <w:pStyle w:val="Caption"/>
        <w:numPr>
          <w:ilvl w:val="0"/>
          <w:numId w:val="17"/>
        </w:numPr>
        <w:jc w:val="left"/>
        <w:rPr>
          <w:bCs w:val="0"/>
          <w:sz w:val="24"/>
          <w:szCs w:val="24"/>
        </w:rPr>
      </w:pPr>
      <w:r w:rsidRPr="000B0068">
        <w:rPr>
          <w:bCs w:val="0"/>
          <w:sz w:val="24"/>
          <w:szCs w:val="24"/>
        </w:rPr>
        <w:t>Minus sign at the start is converted to</w:t>
      </w:r>
      <w:r w:rsidR="000B0068">
        <w:rPr>
          <w:bCs w:val="0"/>
          <w:sz w:val="24"/>
          <w:szCs w:val="24"/>
        </w:rPr>
        <w:t xml:space="preserve"> </w:t>
      </w:r>
      <w:r w:rsidR="00486CC9">
        <w:rPr>
          <w:bCs w:val="0"/>
          <w:sz w:val="24"/>
          <w:szCs w:val="24"/>
        </w:rPr>
        <w:t xml:space="preserve">a </w:t>
      </w:r>
      <w:r w:rsidR="00325BAF">
        <w:rPr>
          <w:bCs w:val="0"/>
          <w:sz w:val="24"/>
          <w:szCs w:val="24"/>
        </w:rPr>
        <w:t>minus and number at the start</w:t>
      </w:r>
      <w:r w:rsidR="0013211A">
        <w:rPr>
          <w:bCs w:val="0"/>
          <w:sz w:val="24"/>
          <w:szCs w:val="24"/>
        </w:rPr>
        <w:t xml:space="preserve"> and since the numbers are strings, even -0 can be saved correctly.</w:t>
      </w:r>
    </w:p>
    <w:p w14:paraId="2B995B03" w14:textId="25B6CAD0" w:rsidR="0013211A" w:rsidRPr="0013211A" w:rsidRDefault="0013211A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3211A">
        <w:rPr>
          <w:rFonts w:ascii="Times New Roman" w:eastAsia="Times New Roman" w:hAnsi="Times New Roman" w:cs="Times New Roman"/>
          <w:sz w:val="24"/>
          <w:szCs w:val="24"/>
        </w:rPr>
        <w:t>Operators the start and end equation are evaluated – that they don’t exist</w:t>
      </w:r>
    </w:p>
    <w:p w14:paraId="44C86D11" w14:textId="4A6CC9B0" w:rsid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id="11" w:name="_Toc95577836"/>
    <w:p w14:paraId="733E5B5C" w14:textId="684A06D8" w:rsidR="006F1B79" w:rsidRPr="006F1B79" w:rsidRDefault="006F1B79" w:rsidP="006F1B79">
      <w:pPr>
        <w:pStyle w:val="Heading3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>Calculation command</w:t>
      </w:r>
      <w:bookmarkEnd w:id="11"/>
    </w:p>
    <w:p w14:paraId="58661015" w14:textId="77777777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3211A">
        <w:rPr>
          <w:rFonts w:ascii="Times New Roman" w:eastAsia="Times New Roman" w:hAnsi="Times New Roman" w:cs="Times New Roman"/>
          <w:sz w:val="24"/>
          <w:szCs w:val="24"/>
        </w:rPr>
        <w:t>alculation operator is searched from the equation and its index is returned.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8DABB3" w14:textId="614E7604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F1B79">
        <w:rPr>
          <w:rFonts w:ascii="Times New Roman" w:eastAsia="Times New Roman" w:hAnsi="Times New Roman" w:cs="Times New Roman"/>
          <w:sz w:val="24"/>
          <w:szCs w:val="24"/>
        </w:rPr>
        <w:t>The previous and after numbers are generated and the subset calculation is performed</w:t>
      </w:r>
    </w:p>
    <w:p w14:paraId="1A126274" w14:textId="0FD51476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Calculated value is inserted back into the equation</w:t>
      </w:r>
    </w:p>
    <w:p w14:paraId="7C7EA823" w14:textId="0A09AE0A" w:rsidR="006F1B79" w:rsidRP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calculation command iteration will begin</w:t>
      </w:r>
    </w:p>
    <w:p w14:paraId="3FD474B2" w14:textId="77777777" w:rsidR="006F1B79" w:rsidRP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CCC191C" w14:textId="77777777" w:rsidR="00F734C1" w:rsidRDefault="00F734C1" w:rsidP="007E7A8B">
      <w:pPr>
        <w:sectPr w:rsidR="00F734C1" w:rsidSect="007B053A">
          <w:headerReference w:type="default" r:id="rId17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  <w:docGrid w:linePitch="326"/>
        </w:sectPr>
      </w:pPr>
    </w:p>
    <w:p w14:paraId="17D70EB7" w14:textId="65A08E6E" w:rsidR="007B053A" w:rsidRDefault="008E53DF" w:rsidP="00135F4A">
      <w:pPr>
        <w:pStyle w:val="Heading1"/>
        <w:numPr>
          <w:ilvl w:val="0"/>
          <w:numId w:val="0"/>
        </w:numPr>
        <w:spacing w:before="400"/>
      </w:pPr>
      <w:bookmarkStart w:id="12" w:name="_Toc95577837"/>
      <w:r w:rsidRPr="00541F29">
        <w:lastRenderedPageBreak/>
        <w:t>Annex</w:t>
      </w:r>
      <w:r w:rsidR="007B053A" w:rsidRPr="00541F29">
        <w:t xml:space="preserve"> </w:t>
      </w:r>
      <w:r w:rsidR="00C623AE">
        <w:t>1</w:t>
      </w:r>
      <w:r w:rsidR="007B053A" w:rsidRPr="00541F29">
        <w:t xml:space="preserve"> </w:t>
      </w:r>
      <w:r w:rsidR="00D51B83">
        <w:t>– index.js</w:t>
      </w:r>
      <w:bookmarkEnd w:id="12"/>
    </w:p>
    <w:p w14:paraId="1AAF2B9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</w:t>
      </w:r>
      <w:proofErr w:type="gram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use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 xml:space="preserve"> strict"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</w:p>
    <w:p w14:paraId="4D27EDC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/**/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import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css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from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"./index.css</w:t>
      </w:r>
      <w:proofErr w:type="gram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FDA1F2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3DE8BFB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/*</w:t>
      </w:r>
      <w:proofErr w:type="gramStart"/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https://developer.mozilla.org/en-US/docs/Web/API/Document/querySelectorAll  *</w:t>
      </w:r>
      <w:proofErr w:type="gramEnd"/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</w:t>
      </w:r>
    </w:p>
    <w:p w14:paraId="250F354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/*https://sebhastian.com/javascript-queryselectorall/ */</w:t>
      </w:r>
    </w:p>
    <w:p w14:paraId="537AE8C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const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buttons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document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querySelectorAll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'.</w:t>
      </w:r>
      <w:proofErr w:type="spell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btn</w:t>
      </w:r>
      <w:proofErr w:type="spell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2D414F9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const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screen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document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querySelector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'.calculator-screen'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3D98501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const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[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"+"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"-"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"/"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"*"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</w:t>
      </w:r>
      <w:proofErr w:type="gramEnd"/>
    </w:p>
    <w:p w14:paraId="1746621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16F88201" w14:textId="3B98FA11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[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</w:t>
      </w:r>
      <w:proofErr w:type="gramEnd"/>
    </w:p>
    <w:p w14:paraId="76BE387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56A00D3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proofErr w:type="gramStart"/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buttons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forEach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button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{</w:t>
      </w:r>
    </w:p>
    <w:p w14:paraId="5529132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button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onclick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event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23D0ED9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button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getAttribute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'value'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2138016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7C9A280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40FD7D9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switch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{</w:t>
      </w:r>
    </w:p>
    <w:p w14:paraId="57C6D70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'all-clear'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0233051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clearEquationElement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); </w:t>
      </w:r>
    </w:p>
    <w:p w14:paraId="7A5771B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7B246F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'='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5D590EE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convertFirstMinusToFullNegative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3C9C9A7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5EDEA11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1DD6013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default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35F94E0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addEquationElement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02240C66" w14:textId="7A890259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}</w:t>
      </w:r>
    </w:p>
    <w:p w14:paraId="3BFC4AA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displayOnScreen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concatParams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58C9630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20A9B90B" w14:textId="752BF75B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})</w:t>
      </w:r>
    </w:p>
    <w:p w14:paraId="2A2CA6E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0E0B9F7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countSymbolsInEquation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)&gt;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6EF1973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calculateIndexValue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getNextCalculationIndex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4543AE1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}}</w:t>
      </w:r>
    </w:p>
    <w:p w14:paraId="507990E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2B9AA4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convertFirstMinusToFullNegative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7C5C83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((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gramEnd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 ===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proofErr w:type="spellStart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Number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isInteger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parseInt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])))){</w:t>
      </w:r>
    </w:p>
    <w:p w14:paraId="499E09A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splice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2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].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]));}</w:t>
      </w:r>
    </w:p>
    <w:p w14:paraId="6AAD3CF2" w14:textId="77777777" w:rsidR="00D9354D" w:rsidRPr="00D9354D" w:rsidRDefault="00135F4A" w:rsidP="00D9354D">
      <w:pPr>
        <w:shd w:val="clear" w:color="auto" w:fill="FFFFFF"/>
        <w:spacing w:line="270" w:lineRule="atLeast"/>
        <w:rPr>
          <w:rFonts w:ascii="Menlo" w:hAnsi="Menlo" w:cs="Menlo"/>
          <w:color w:val="001080"/>
          <w:sz w:val="18"/>
          <w:szCs w:val="18"/>
          <w:lang w:eastAsia="en-GB"/>
        </w:rPr>
      </w:pPr>
      <w:r w:rsidRPr="00D9354D">
        <w:rPr>
          <w:rFonts w:ascii="Menlo" w:hAnsi="Menlo" w:cs="Menlo"/>
          <w:color w:val="001080"/>
          <w:sz w:val="18"/>
          <w:szCs w:val="18"/>
          <w:lang w:eastAsia="en-GB"/>
        </w:rPr>
        <w:t xml:space="preserve">    else </w:t>
      </w:r>
      <w:r w:rsidR="00D9354D" w:rsidRPr="00D9354D">
        <w:rPr>
          <w:rFonts w:ascii="Menlo" w:hAnsi="Menlo" w:cs="Menlo"/>
          <w:color w:val="001080"/>
          <w:sz w:val="18"/>
          <w:szCs w:val="18"/>
          <w:lang w:eastAsia="en-GB"/>
        </w:rPr>
        <w:t>if ((</w:t>
      </w:r>
      <w:proofErr w:type="gramStart"/>
      <w:r w:rsidR="00D9354D" w:rsidRPr="00D9354D">
        <w:rPr>
          <w:rFonts w:ascii="Menlo" w:hAnsi="Menlo" w:cs="Menlo"/>
          <w:color w:val="001080"/>
          <w:sz w:val="18"/>
          <w:szCs w:val="18"/>
          <w:lang w:eastAsia="en-GB"/>
        </w:rPr>
        <w:t>equation[</w:t>
      </w:r>
      <w:proofErr w:type="gramEnd"/>
      <w:r w:rsidR="00D9354D" w:rsidRPr="00D9354D">
        <w:rPr>
          <w:rFonts w:ascii="Menlo" w:hAnsi="Menlo" w:cs="Menlo"/>
          <w:color w:val="001080"/>
          <w:sz w:val="18"/>
          <w:szCs w:val="18"/>
          <w:lang w:eastAsia="en-GB"/>
        </w:rPr>
        <w:t>0] === '-') &amp;&amp; !(</w:t>
      </w:r>
      <w:proofErr w:type="spellStart"/>
      <w:r w:rsidR="00D9354D" w:rsidRPr="00D9354D">
        <w:rPr>
          <w:rFonts w:ascii="Menlo" w:hAnsi="Menlo" w:cs="Menlo"/>
          <w:color w:val="001080"/>
          <w:sz w:val="18"/>
          <w:szCs w:val="18"/>
          <w:lang w:eastAsia="en-GB"/>
        </w:rPr>
        <w:t>Number.isInteger</w:t>
      </w:r>
      <w:proofErr w:type="spellEnd"/>
      <w:r w:rsidR="00D9354D" w:rsidRPr="00D9354D">
        <w:rPr>
          <w:rFonts w:ascii="Menlo" w:hAnsi="Menlo" w:cs="Menlo"/>
          <w:color w:val="001080"/>
          <w:sz w:val="18"/>
          <w:szCs w:val="18"/>
          <w:lang w:eastAsia="en-GB"/>
        </w:rPr>
        <w:t>(</w:t>
      </w:r>
      <w:proofErr w:type="spellStart"/>
      <w:r w:rsidR="00D9354D" w:rsidRPr="00D9354D">
        <w:rPr>
          <w:rFonts w:ascii="Menlo" w:hAnsi="Menlo" w:cs="Menlo"/>
          <w:color w:val="001080"/>
          <w:sz w:val="18"/>
          <w:szCs w:val="18"/>
          <w:lang w:eastAsia="en-GB"/>
        </w:rPr>
        <w:t>parseInt</w:t>
      </w:r>
      <w:proofErr w:type="spellEnd"/>
      <w:r w:rsidR="00D9354D" w:rsidRPr="00D9354D">
        <w:rPr>
          <w:rFonts w:ascii="Menlo" w:hAnsi="Menlo" w:cs="Menlo"/>
          <w:color w:val="001080"/>
          <w:sz w:val="18"/>
          <w:szCs w:val="18"/>
          <w:lang w:eastAsia="en-GB"/>
        </w:rPr>
        <w:t>(equation[1]))))</w:t>
      </w:r>
    </w:p>
    <w:p w14:paraId="4EE5C75A" w14:textId="130805A1" w:rsidR="00135F4A" w:rsidRPr="00DE1D4A" w:rsidRDefault="00135F4A" w:rsidP="00D9354D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{</w:t>
      </w:r>
    </w:p>
    <w:p w14:paraId="601DA68E" w14:textId="77777777" w:rsidR="00135F4A" w:rsidRPr="00DE1D4A" w:rsidRDefault="00135F4A" w:rsidP="00D9354D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clearEquationElement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C8B6DC6" w14:textId="77777777" w:rsidR="00135F4A" w:rsidRPr="00DE1D4A" w:rsidRDefault="00135F4A" w:rsidP="00D9354D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displayOnScreen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3BFF3D1E" w14:textId="77777777" w:rsidR="00135F4A" w:rsidRPr="00DE1D4A" w:rsidRDefault="00135F4A" w:rsidP="00D9354D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49D868DC" w14:textId="77777777" w:rsidR="00135F4A" w:rsidRPr="00DE1D4A" w:rsidRDefault="00135F4A" w:rsidP="00D9354D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'Equation: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0E3BAC46" w14:textId="77777777" w:rsidR="00135F4A" w:rsidRPr="00DE1D4A" w:rsidRDefault="00135F4A" w:rsidP="00D9354D">
      <w:pPr>
        <w:shd w:val="clear" w:color="auto" w:fill="FFFFFF"/>
        <w:spacing w:line="270" w:lineRule="atLeast"/>
        <w:ind w:left="720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224C9F9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09268F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countSymbolsInEquation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3BD1F67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0EA181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FABF04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22E4C5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forEach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{</w:t>
      </w:r>
    </w:p>
    <w:p w14:paraId="75332B1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+=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</w:p>
    <w:p w14:paraId="4709CBA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forEach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{</w:t>
      </w:r>
    </w:p>
    <w:p w14:paraId="5DD7AB7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+=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35D9416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(((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 ||</w:t>
      </w:r>
    </w:p>
    <w:p w14:paraId="6AAFECF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((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length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)))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};</w:t>
      </w:r>
    </w:p>
    <w:p w14:paraId="7A223E3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}) </w:t>
      </w:r>
    </w:p>
    <w:p w14:paraId="0EBA455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})</w:t>
      </w:r>
    </w:p>
    <w:p w14:paraId="1B03B1D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'Symbol error: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); </w:t>
      </w:r>
    </w:p>
    <w:p w14:paraId="77CB442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'Symbols present: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4C024FF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?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: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FC31280" w14:textId="32BD54F9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24719220" w14:textId="33FF9BE9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00CFBA7" w14:textId="3D1F36D8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F8C93B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49A9627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getNextCalculationIndex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23317E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D295E0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3709DDB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(((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!== -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&lt;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))) || </w:t>
      </w:r>
    </w:p>
    <w:p w14:paraId="108C4AF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((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=== -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))))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123CAA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5215C7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'+'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'+'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BE5940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16BC27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E10B38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'Starting with index: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1C47A3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6D52CF67" w14:textId="7F0CB24B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1CEB9A1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calculateIndexValue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</w:p>
    <w:p w14:paraId="1582CE4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62F570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12B537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switch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 {</w:t>
      </w:r>
    </w:p>
    <w:p w14:paraId="262E73A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5F17526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*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1CC08AD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19A282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32032AC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/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3E8DAAA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BD89AA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'+'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1FB1547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+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7102B06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F3712D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4EDAF32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-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40AF4E0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052209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default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09BA035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401F3EC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}  </w:t>
      </w:r>
    </w:p>
    <w:p w14:paraId="09B8432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'Index calculation value: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CF496A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insertCalculationToEquation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toString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());</w:t>
      </w:r>
    </w:p>
    <w:p w14:paraId="4E44E8C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'Equation: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11BFE339" w14:textId="2520D22C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97CAA3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insertCalculationToEquation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E9BF0A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F6B1DB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1B60BFE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9AF4F3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</w:t>
      </w:r>
      <w:proofErr w:type="spell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57E0D2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</w:t>
      </w:r>
      <w:proofErr w:type="spell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4FCC534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CA3EC7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&gt;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splice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7B4507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B81174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267551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13819B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603F4A8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771B476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-;</w:t>
      </w:r>
      <w:proofErr w:type="gramEnd"/>
    </w:p>
    <w:p w14:paraId="6C902E3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249B32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E80CFA0" w14:textId="5F3C9416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EAA124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2D8C0FE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149D54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&lt;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length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3888A50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+;</w:t>
      </w:r>
      <w:proofErr w:type="gramEnd"/>
    </w:p>
    <w:p w14:paraId="6D30682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518226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A1A0813" w14:textId="772B9D40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33B4A44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340E4C4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390DA2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70E7B1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5193EDA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3311F00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isNaN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].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);}</w:t>
      </w:r>
    </w:p>
    <w:p w14:paraId="5231D86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];}</w:t>
      </w:r>
    </w:p>
    <w:p w14:paraId="5D484A3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-;</w:t>
      </w:r>
      <w:proofErr w:type="gramEnd"/>
    </w:p>
    <w:p w14:paraId="3954663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5E323D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16D1EB46" w14:textId="320A094D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E3BA7E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21A45F9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39F32F0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41608C0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2FE8592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&lt;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length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7FB230D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208C75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isNaN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]);}</w:t>
      </w:r>
    </w:p>
    <w:p w14:paraId="55D3BAE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];}  </w:t>
      </w:r>
    </w:p>
    <w:p w14:paraId="36B6249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+;</w:t>
      </w:r>
      <w:proofErr w:type="gramEnd"/>
    </w:p>
    <w:p w14:paraId="04A63AD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82C850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EF924F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170C825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55F0C5D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sign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10E3274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findIndex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sign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5664B3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705FA1C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1FCEC07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addEquationElement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59BB49D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push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10D5D9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78CBDCB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3FE0470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1A11D36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clearEquationElement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38E7D38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[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</w:t>
      </w:r>
      <w:proofErr w:type="gramEnd"/>
    </w:p>
    <w:p w14:paraId="30ABF72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50367E9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55A27F3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55F7CC4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displayOnScreen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1E63C0F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screen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3EDA38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7EA78B4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C96C16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concatParams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params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</w:p>
    <w:p w14:paraId="3E87CAC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params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join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A7A9C6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5B850F77" w14:textId="77777777" w:rsidR="00135F4A" w:rsidRPr="00135F4A" w:rsidRDefault="00135F4A" w:rsidP="00135F4A">
      <w:pPr>
        <w:pStyle w:val="BodyText"/>
      </w:pPr>
    </w:p>
    <w:sectPr w:rsidR="00135F4A" w:rsidRPr="00135F4A" w:rsidSect="00135F4A">
      <w:footnotePr>
        <w:numRestart w:val="eachPage"/>
      </w:footnotePr>
      <w:pgSz w:w="16840" w:h="11907" w:orient="landscape" w:code="9"/>
      <w:pgMar w:top="720" w:right="720" w:bottom="720" w:left="720" w:header="709" w:footer="85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69E99" w14:textId="77777777" w:rsidR="00483A06" w:rsidRDefault="00483A06">
      <w:r>
        <w:separator/>
      </w:r>
    </w:p>
    <w:p w14:paraId="6F2F41A6" w14:textId="77777777" w:rsidR="00483A06" w:rsidRDefault="00483A06"/>
  </w:endnote>
  <w:endnote w:type="continuationSeparator" w:id="0">
    <w:p w14:paraId="44428118" w14:textId="77777777" w:rsidR="00483A06" w:rsidRDefault="00483A06">
      <w:r>
        <w:continuationSeparator/>
      </w:r>
    </w:p>
    <w:p w14:paraId="465F5F38" w14:textId="77777777" w:rsidR="00483A06" w:rsidRDefault="00483A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624A2" w14:textId="0BBE2097" w:rsidR="007E2868" w:rsidRDefault="007E2868" w:rsidP="00540B81">
    <w:pPr>
      <w:pStyle w:val="Footer"/>
      <w:ind w:right="360"/>
      <w:jc w:val="center"/>
    </w:pPr>
    <w:r w:rsidRPr="00AF524D">
      <w:t>Tallinn</w:t>
    </w:r>
    <w:r w:rsidRPr="00F00C59">
      <w:rPr>
        <w:sz w:val="28"/>
        <w:szCs w:val="28"/>
      </w:rPr>
      <w:t xml:space="preserve"> </w:t>
    </w:r>
    <w:r>
      <w:t>202</w:t>
    </w:r>
    <w:r w:rsidR="00F04284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D117D" w14:textId="77777777" w:rsidR="00483A06" w:rsidRDefault="00483A06">
      <w:r>
        <w:separator/>
      </w:r>
    </w:p>
    <w:p w14:paraId="0644C2C7" w14:textId="77777777" w:rsidR="00483A06" w:rsidRDefault="00483A06"/>
  </w:footnote>
  <w:footnote w:type="continuationSeparator" w:id="0">
    <w:p w14:paraId="36E7365C" w14:textId="77777777" w:rsidR="00483A06" w:rsidRDefault="00483A06">
      <w:r>
        <w:continuationSeparator/>
      </w:r>
    </w:p>
    <w:p w14:paraId="5F1D3845" w14:textId="77777777" w:rsidR="00483A06" w:rsidRDefault="00483A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22CBE102" w14:textId="77777777" w:rsidTr="7575A711">
      <w:tc>
        <w:tcPr>
          <w:tcW w:w="2835" w:type="dxa"/>
        </w:tcPr>
        <w:p w14:paraId="519EC171" w14:textId="3CA979A0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448E270" w14:textId="39C91065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26C28B90" w14:textId="133042C6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04B20899" w14:textId="62628A7A" w:rsidR="7575A711" w:rsidRDefault="7575A711" w:rsidP="7575A7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61289335" w14:textId="77777777" w:rsidTr="7575A711">
      <w:tc>
        <w:tcPr>
          <w:tcW w:w="2835" w:type="dxa"/>
        </w:tcPr>
        <w:p w14:paraId="100206DE" w14:textId="135AEFC5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E16871F" w14:textId="70C4C4D9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113A4EA4" w14:textId="1E5B267F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5FA083EF" w14:textId="316FE0B1" w:rsidR="7575A711" w:rsidRDefault="7575A711" w:rsidP="7575A7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1012F1B2" w14:textId="77777777" w:rsidTr="7575A711">
      <w:tc>
        <w:tcPr>
          <w:tcW w:w="2835" w:type="dxa"/>
        </w:tcPr>
        <w:p w14:paraId="6285C63B" w14:textId="61686C28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5A081184" w14:textId="70CC04A7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608AC5DA" w14:textId="3E9CD447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1619A43F" w14:textId="7527BCA9" w:rsidR="7575A711" w:rsidRDefault="7575A711" w:rsidP="7575A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956127C"/>
    <w:lvl w:ilvl="0">
      <w:start w:val="1"/>
      <w:numFmt w:val="decimal"/>
      <w:pStyle w:val="ListNumber2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" w15:restartNumberingAfterBreak="0">
    <w:nsid w:val="FFFFFF88"/>
    <w:multiLevelType w:val="multilevel"/>
    <w:tmpl w:val="C0CE43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60155D"/>
    <w:multiLevelType w:val="hybridMultilevel"/>
    <w:tmpl w:val="7D186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80AD8"/>
    <w:multiLevelType w:val="hybridMultilevel"/>
    <w:tmpl w:val="86FAB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66FF9"/>
    <w:multiLevelType w:val="hybridMultilevel"/>
    <w:tmpl w:val="AC5E11C2"/>
    <w:lvl w:ilvl="0" w:tplc="B6CE9CD8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235A1"/>
    <w:multiLevelType w:val="hybridMultilevel"/>
    <w:tmpl w:val="FD682168"/>
    <w:lvl w:ilvl="0" w:tplc="C00E4AC0">
      <w:start w:val="1"/>
      <w:numFmt w:val="decimal"/>
      <w:pStyle w:val="Listbibliogr"/>
      <w:lvlText w:val="[%1]"/>
      <w:lvlJc w:val="left"/>
      <w:pPr>
        <w:ind w:left="360" w:hanging="360"/>
      </w:pPr>
      <w:rPr>
        <w:rFonts w:ascii="Times New Roman" w:hAnsi="Times New Roman" w:hint="default"/>
        <w:sz w:val="22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2910"/>
    <w:multiLevelType w:val="hybridMultilevel"/>
    <w:tmpl w:val="E126FDA8"/>
    <w:lvl w:ilvl="0" w:tplc="9E1C1816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70F52"/>
    <w:multiLevelType w:val="hybridMultilevel"/>
    <w:tmpl w:val="ED86F6F6"/>
    <w:lvl w:ilvl="0" w:tplc="042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C814F0"/>
    <w:multiLevelType w:val="hybridMultilevel"/>
    <w:tmpl w:val="9B8482E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A4F42"/>
    <w:multiLevelType w:val="hybridMultilevel"/>
    <w:tmpl w:val="D47C1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D76EE"/>
    <w:multiLevelType w:val="hybridMultilevel"/>
    <w:tmpl w:val="9E10438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D7C29"/>
    <w:multiLevelType w:val="multilevel"/>
    <w:tmpl w:val="D9AC554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64F6211"/>
    <w:multiLevelType w:val="hybridMultilevel"/>
    <w:tmpl w:val="FD682BE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714BA"/>
    <w:multiLevelType w:val="hybridMultilevel"/>
    <w:tmpl w:val="C91A9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421E3"/>
    <w:multiLevelType w:val="hybridMultilevel"/>
    <w:tmpl w:val="6A888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4440A"/>
    <w:multiLevelType w:val="hybridMultilevel"/>
    <w:tmpl w:val="FA368B0E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1"/>
  </w:num>
  <w:num w:numId="5">
    <w:abstractNumId w:val="11"/>
  </w:num>
  <w:num w:numId="6">
    <w:abstractNumId w:val="4"/>
  </w:num>
  <w:num w:numId="7">
    <w:abstractNumId w:val="5"/>
  </w:num>
  <w:num w:numId="8">
    <w:abstractNumId w:val="10"/>
  </w:num>
  <w:num w:numId="9">
    <w:abstractNumId w:val="8"/>
  </w:num>
  <w:num w:numId="10">
    <w:abstractNumId w:val="12"/>
  </w:num>
  <w:num w:numId="11">
    <w:abstractNumId w:val="7"/>
  </w:num>
  <w:num w:numId="12">
    <w:abstractNumId w:val="15"/>
  </w:num>
  <w:num w:numId="13">
    <w:abstractNumId w:val="3"/>
  </w:num>
  <w:num w:numId="14">
    <w:abstractNumId w:val="2"/>
  </w:num>
  <w:num w:numId="15">
    <w:abstractNumId w:val="9"/>
  </w:num>
  <w:num w:numId="16">
    <w:abstractNumId w:val="13"/>
  </w:num>
  <w:num w:numId="17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81"/>
    <w:rsid w:val="00001A79"/>
    <w:rsid w:val="00013F71"/>
    <w:rsid w:val="0001641B"/>
    <w:rsid w:val="00032391"/>
    <w:rsid w:val="00033DCD"/>
    <w:rsid w:val="00041028"/>
    <w:rsid w:val="0005164D"/>
    <w:rsid w:val="00056CD5"/>
    <w:rsid w:val="000602CF"/>
    <w:rsid w:val="00060340"/>
    <w:rsid w:val="00061A4D"/>
    <w:rsid w:val="00061ECE"/>
    <w:rsid w:val="000650B0"/>
    <w:rsid w:val="00070E8F"/>
    <w:rsid w:val="00081F28"/>
    <w:rsid w:val="00084533"/>
    <w:rsid w:val="00084CA4"/>
    <w:rsid w:val="000978B6"/>
    <w:rsid w:val="000A1FDB"/>
    <w:rsid w:val="000A5C8B"/>
    <w:rsid w:val="000A7367"/>
    <w:rsid w:val="000B0068"/>
    <w:rsid w:val="000B2E22"/>
    <w:rsid w:val="000B4EFD"/>
    <w:rsid w:val="000B670D"/>
    <w:rsid w:val="000D5004"/>
    <w:rsid w:val="0010263D"/>
    <w:rsid w:val="001120BE"/>
    <w:rsid w:val="001148DA"/>
    <w:rsid w:val="001158B8"/>
    <w:rsid w:val="00117ADC"/>
    <w:rsid w:val="001309DB"/>
    <w:rsid w:val="0013211A"/>
    <w:rsid w:val="00132B0A"/>
    <w:rsid w:val="00135F4A"/>
    <w:rsid w:val="00150112"/>
    <w:rsid w:val="001509EB"/>
    <w:rsid w:val="00153B81"/>
    <w:rsid w:val="00157D2C"/>
    <w:rsid w:val="0016246C"/>
    <w:rsid w:val="00167F2B"/>
    <w:rsid w:val="001769FA"/>
    <w:rsid w:val="00176F24"/>
    <w:rsid w:val="00177AD7"/>
    <w:rsid w:val="00180953"/>
    <w:rsid w:val="00181CAC"/>
    <w:rsid w:val="001952B1"/>
    <w:rsid w:val="001A1440"/>
    <w:rsid w:val="001A6E85"/>
    <w:rsid w:val="001A7E2C"/>
    <w:rsid w:val="001B740F"/>
    <w:rsid w:val="001B78F4"/>
    <w:rsid w:val="001D1CCB"/>
    <w:rsid w:val="001D36CD"/>
    <w:rsid w:val="001F3DA2"/>
    <w:rsid w:val="002026E3"/>
    <w:rsid w:val="002032CD"/>
    <w:rsid w:val="002067A9"/>
    <w:rsid w:val="00210BAE"/>
    <w:rsid w:val="00214208"/>
    <w:rsid w:val="00217927"/>
    <w:rsid w:val="002217FC"/>
    <w:rsid w:val="0024159F"/>
    <w:rsid w:val="00245CF9"/>
    <w:rsid w:val="002521DC"/>
    <w:rsid w:val="0025544D"/>
    <w:rsid w:val="0026432F"/>
    <w:rsid w:val="00276DA7"/>
    <w:rsid w:val="00282796"/>
    <w:rsid w:val="00283421"/>
    <w:rsid w:val="00284B63"/>
    <w:rsid w:val="00287B0C"/>
    <w:rsid w:val="00290339"/>
    <w:rsid w:val="002968D2"/>
    <w:rsid w:val="002B240D"/>
    <w:rsid w:val="002B55AC"/>
    <w:rsid w:val="002B6CBB"/>
    <w:rsid w:val="002B714B"/>
    <w:rsid w:val="002C05CB"/>
    <w:rsid w:val="002C2FD0"/>
    <w:rsid w:val="002C4622"/>
    <w:rsid w:val="002D3C66"/>
    <w:rsid w:val="002D5DEA"/>
    <w:rsid w:val="002F2282"/>
    <w:rsid w:val="002F5DDF"/>
    <w:rsid w:val="0030721D"/>
    <w:rsid w:val="00307555"/>
    <w:rsid w:val="003144FC"/>
    <w:rsid w:val="00317606"/>
    <w:rsid w:val="00325BAF"/>
    <w:rsid w:val="0033047E"/>
    <w:rsid w:val="0033187C"/>
    <w:rsid w:val="00334F44"/>
    <w:rsid w:val="00336E6B"/>
    <w:rsid w:val="00340917"/>
    <w:rsid w:val="00344986"/>
    <w:rsid w:val="00347450"/>
    <w:rsid w:val="00347691"/>
    <w:rsid w:val="00354665"/>
    <w:rsid w:val="00363674"/>
    <w:rsid w:val="00364E46"/>
    <w:rsid w:val="00374CC6"/>
    <w:rsid w:val="00383E5C"/>
    <w:rsid w:val="00385FA7"/>
    <w:rsid w:val="00387AD9"/>
    <w:rsid w:val="003911EB"/>
    <w:rsid w:val="003B01A5"/>
    <w:rsid w:val="003B1318"/>
    <w:rsid w:val="003B49C0"/>
    <w:rsid w:val="003B74BC"/>
    <w:rsid w:val="003B767A"/>
    <w:rsid w:val="003C451D"/>
    <w:rsid w:val="003C5C93"/>
    <w:rsid w:val="003C69E7"/>
    <w:rsid w:val="003E4DD2"/>
    <w:rsid w:val="003E5246"/>
    <w:rsid w:val="00401289"/>
    <w:rsid w:val="004022F7"/>
    <w:rsid w:val="0040413D"/>
    <w:rsid w:val="0042274A"/>
    <w:rsid w:val="00424CFF"/>
    <w:rsid w:val="0042704E"/>
    <w:rsid w:val="00427869"/>
    <w:rsid w:val="00430022"/>
    <w:rsid w:val="004334D5"/>
    <w:rsid w:val="0044720D"/>
    <w:rsid w:val="00457177"/>
    <w:rsid w:val="0046169D"/>
    <w:rsid w:val="00465620"/>
    <w:rsid w:val="0046769E"/>
    <w:rsid w:val="00480A07"/>
    <w:rsid w:val="0048189D"/>
    <w:rsid w:val="00483A06"/>
    <w:rsid w:val="00485BC4"/>
    <w:rsid w:val="00486CC9"/>
    <w:rsid w:val="004877A7"/>
    <w:rsid w:val="004920B8"/>
    <w:rsid w:val="00492A9A"/>
    <w:rsid w:val="004938DD"/>
    <w:rsid w:val="004A27A9"/>
    <w:rsid w:val="004B0868"/>
    <w:rsid w:val="004B4AC8"/>
    <w:rsid w:val="004B67EF"/>
    <w:rsid w:val="004B6CF6"/>
    <w:rsid w:val="004D1559"/>
    <w:rsid w:val="004D2639"/>
    <w:rsid w:val="004D3393"/>
    <w:rsid w:val="004D4AF4"/>
    <w:rsid w:val="004E465E"/>
    <w:rsid w:val="004E6E93"/>
    <w:rsid w:val="004F3C5E"/>
    <w:rsid w:val="004F5941"/>
    <w:rsid w:val="004F5F89"/>
    <w:rsid w:val="00501EA2"/>
    <w:rsid w:val="00503BC5"/>
    <w:rsid w:val="00511D41"/>
    <w:rsid w:val="005120C0"/>
    <w:rsid w:val="0051318F"/>
    <w:rsid w:val="00516EC5"/>
    <w:rsid w:val="0052361C"/>
    <w:rsid w:val="005238A1"/>
    <w:rsid w:val="00526429"/>
    <w:rsid w:val="005340F6"/>
    <w:rsid w:val="00540B81"/>
    <w:rsid w:val="00540F52"/>
    <w:rsid w:val="00541F29"/>
    <w:rsid w:val="0055048A"/>
    <w:rsid w:val="005560A0"/>
    <w:rsid w:val="005567FF"/>
    <w:rsid w:val="00560E2E"/>
    <w:rsid w:val="005635A0"/>
    <w:rsid w:val="00564C78"/>
    <w:rsid w:val="00573792"/>
    <w:rsid w:val="0058147B"/>
    <w:rsid w:val="00581CCA"/>
    <w:rsid w:val="00585A09"/>
    <w:rsid w:val="00596A9D"/>
    <w:rsid w:val="00597231"/>
    <w:rsid w:val="005A08B9"/>
    <w:rsid w:val="005A2094"/>
    <w:rsid w:val="005A7698"/>
    <w:rsid w:val="005B58CB"/>
    <w:rsid w:val="005C3605"/>
    <w:rsid w:val="005C3BC6"/>
    <w:rsid w:val="005D7D0D"/>
    <w:rsid w:val="005E33CA"/>
    <w:rsid w:val="005F0ABD"/>
    <w:rsid w:val="005F37BD"/>
    <w:rsid w:val="00611285"/>
    <w:rsid w:val="006170B0"/>
    <w:rsid w:val="00626054"/>
    <w:rsid w:val="006328D8"/>
    <w:rsid w:val="006329EE"/>
    <w:rsid w:val="0063453B"/>
    <w:rsid w:val="00653C07"/>
    <w:rsid w:val="00654A8A"/>
    <w:rsid w:val="00666A63"/>
    <w:rsid w:val="00667DAA"/>
    <w:rsid w:val="00672277"/>
    <w:rsid w:val="00674432"/>
    <w:rsid w:val="006784C8"/>
    <w:rsid w:val="0068011C"/>
    <w:rsid w:val="00690EBB"/>
    <w:rsid w:val="00692B62"/>
    <w:rsid w:val="006A316B"/>
    <w:rsid w:val="006B1020"/>
    <w:rsid w:val="006B56CE"/>
    <w:rsid w:val="006B5A95"/>
    <w:rsid w:val="006C1427"/>
    <w:rsid w:val="006C3899"/>
    <w:rsid w:val="006C7CC5"/>
    <w:rsid w:val="006D1CFE"/>
    <w:rsid w:val="006D2796"/>
    <w:rsid w:val="006D2C33"/>
    <w:rsid w:val="006D457D"/>
    <w:rsid w:val="006D769E"/>
    <w:rsid w:val="006E0C63"/>
    <w:rsid w:val="006F1B79"/>
    <w:rsid w:val="006F6055"/>
    <w:rsid w:val="0070454E"/>
    <w:rsid w:val="007112D7"/>
    <w:rsid w:val="00712D46"/>
    <w:rsid w:val="007133E0"/>
    <w:rsid w:val="00726491"/>
    <w:rsid w:val="0074434C"/>
    <w:rsid w:val="007446C7"/>
    <w:rsid w:val="00751BC5"/>
    <w:rsid w:val="00751D68"/>
    <w:rsid w:val="00755654"/>
    <w:rsid w:val="0076342C"/>
    <w:rsid w:val="00771D7F"/>
    <w:rsid w:val="007A070C"/>
    <w:rsid w:val="007A4093"/>
    <w:rsid w:val="007B053A"/>
    <w:rsid w:val="007B4BF5"/>
    <w:rsid w:val="007B5F3C"/>
    <w:rsid w:val="007B6D76"/>
    <w:rsid w:val="007C0D9E"/>
    <w:rsid w:val="007C6F60"/>
    <w:rsid w:val="007D060A"/>
    <w:rsid w:val="007D4BED"/>
    <w:rsid w:val="007E00C9"/>
    <w:rsid w:val="007E2868"/>
    <w:rsid w:val="007E6243"/>
    <w:rsid w:val="007E6A49"/>
    <w:rsid w:val="007E7A8B"/>
    <w:rsid w:val="007F5026"/>
    <w:rsid w:val="00800F0D"/>
    <w:rsid w:val="0082627A"/>
    <w:rsid w:val="0083056E"/>
    <w:rsid w:val="0083195D"/>
    <w:rsid w:val="008353AF"/>
    <w:rsid w:val="00835D0F"/>
    <w:rsid w:val="008375FD"/>
    <w:rsid w:val="00837823"/>
    <w:rsid w:val="00837F60"/>
    <w:rsid w:val="00856603"/>
    <w:rsid w:val="00856A73"/>
    <w:rsid w:val="008636A1"/>
    <w:rsid w:val="0086431E"/>
    <w:rsid w:val="00867B9D"/>
    <w:rsid w:val="00886663"/>
    <w:rsid w:val="00896166"/>
    <w:rsid w:val="008A0580"/>
    <w:rsid w:val="008A28C4"/>
    <w:rsid w:val="008B10E5"/>
    <w:rsid w:val="008B3781"/>
    <w:rsid w:val="008C38FD"/>
    <w:rsid w:val="008C51BE"/>
    <w:rsid w:val="008C51C6"/>
    <w:rsid w:val="008C6970"/>
    <w:rsid w:val="008D0965"/>
    <w:rsid w:val="008D2BE4"/>
    <w:rsid w:val="008D63E3"/>
    <w:rsid w:val="008D6F90"/>
    <w:rsid w:val="008D7D5D"/>
    <w:rsid w:val="008E53DF"/>
    <w:rsid w:val="008E7FB6"/>
    <w:rsid w:val="008F2EB9"/>
    <w:rsid w:val="00904584"/>
    <w:rsid w:val="0092108E"/>
    <w:rsid w:val="00922B85"/>
    <w:rsid w:val="0092767D"/>
    <w:rsid w:val="00933B4A"/>
    <w:rsid w:val="0093622F"/>
    <w:rsid w:val="009412CF"/>
    <w:rsid w:val="00943C3C"/>
    <w:rsid w:val="009478F0"/>
    <w:rsid w:val="00954B4A"/>
    <w:rsid w:val="00955C22"/>
    <w:rsid w:val="009569D6"/>
    <w:rsid w:val="00965F0C"/>
    <w:rsid w:val="00967A22"/>
    <w:rsid w:val="009704C6"/>
    <w:rsid w:val="00972775"/>
    <w:rsid w:val="00972F6A"/>
    <w:rsid w:val="009758C3"/>
    <w:rsid w:val="00991AC0"/>
    <w:rsid w:val="009A0D24"/>
    <w:rsid w:val="009B0771"/>
    <w:rsid w:val="009B17D3"/>
    <w:rsid w:val="009B2464"/>
    <w:rsid w:val="009B4F03"/>
    <w:rsid w:val="009E1679"/>
    <w:rsid w:val="009E2203"/>
    <w:rsid w:val="009F1627"/>
    <w:rsid w:val="009F343D"/>
    <w:rsid w:val="009F3BC9"/>
    <w:rsid w:val="009F4718"/>
    <w:rsid w:val="009F7772"/>
    <w:rsid w:val="00A000B0"/>
    <w:rsid w:val="00A00874"/>
    <w:rsid w:val="00A05CC2"/>
    <w:rsid w:val="00A06696"/>
    <w:rsid w:val="00A1153E"/>
    <w:rsid w:val="00A12CDC"/>
    <w:rsid w:val="00A178DC"/>
    <w:rsid w:val="00A274A5"/>
    <w:rsid w:val="00A275BF"/>
    <w:rsid w:val="00A336E6"/>
    <w:rsid w:val="00A557C8"/>
    <w:rsid w:val="00A67E66"/>
    <w:rsid w:val="00A72DAD"/>
    <w:rsid w:val="00A73449"/>
    <w:rsid w:val="00A760C6"/>
    <w:rsid w:val="00A840F6"/>
    <w:rsid w:val="00A904D4"/>
    <w:rsid w:val="00AA2967"/>
    <w:rsid w:val="00AB3ACD"/>
    <w:rsid w:val="00AB54FF"/>
    <w:rsid w:val="00AC07C4"/>
    <w:rsid w:val="00AC3352"/>
    <w:rsid w:val="00AC6726"/>
    <w:rsid w:val="00AD0367"/>
    <w:rsid w:val="00AD10D4"/>
    <w:rsid w:val="00AD6819"/>
    <w:rsid w:val="00AE5FF9"/>
    <w:rsid w:val="00AF1C86"/>
    <w:rsid w:val="00AF524D"/>
    <w:rsid w:val="00B0025F"/>
    <w:rsid w:val="00B07F86"/>
    <w:rsid w:val="00B21A19"/>
    <w:rsid w:val="00B21CEB"/>
    <w:rsid w:val="00B24E4E"/>
    <w:rsid w:val="00B31C63"/>
    <w:rsid w:val="00B3570D"/>
    <w:rsid w:val="00B44A6B"/>
    <w:rsid w:val="00B52870"/>
    <w:rsid w:val="00B7033C"/>
    <w:rsid w:val="00B703E0"/>
    <w:rsid w:val="00B74CEC"/>
    <w:rsid w:val="00B75B28"/>
    <w:rsid w:val="00B77422"/>
    <w:rsid w:val="00B812DB"/>
    <w:rsid w:val="00B8338D"/>
    <w:rsid w:val="00BA1B01"/>
    <w:rsid w:val="00BA2763"/>
    <w:rsid w:val="00BA27D6"/>
    <w:rsid w:val="00BA4A95"/>
    <w:rsid w:val="00BA5D7C"/>
    <w:rsid w:val="00BB7D26"/>
    <w:rsid w:val="00BC1D64"/>
    <w:rsid w:val="00BD7026"/>
    <w:rsid w:val="00BE5B4C"/>
    <w:rsid w:val="00BF00C4"/>
    <w:rsid w:val="00BF0F4B"/>
    <w:rsid w:val="00C171E7"/>
    <w:rsid w:val="00C178EA"/>
    <w:rsid w:val="00C40A1C"/>
    <w:rsid w:val="00C4388D"/>
    <w:rsid w:val="00C460E4"/>
    <w:rsid w:val="00C623AE"/>
    <w:rsid w:val="00C6242C"/>
    <w:rsid w:val="00C71C2E"/>
    <w:rsid w:val="00C7206D"/>
    <w:rsid w:val="00C77099"/>
    <w:rsid w:val="00C82808"/>
    <w:rsid w:val="00C84468"/>
    <w:rsid w:val="00C876CC"/>
    <w:rsid w:val="00CA4B10"/>
    <w:rsid w:val="00CA614A"/>
    <w:rsid w:val="00CA7FE7"/>
    <w:rsid w:val="00CB1741"/>
    <w:rsid w:val="00CC5BA6"/>
    <w:rsid w:val="00CD4018"/>
    <w:rsid w:val="00CD4999"/>
    <w:rsid w:val="00CD627E"/>
    <w:rsid w:val="00CD6F2E"/>
    <w:rsid w:val="00CE714E"/>
    <w:rsid w:val="00D107FD"/>
    <w:rsid w:val="00D32DE9"/>
    <w:rsid w:val="00D36BA8"/>
    <w:rsid w:val="00D51B83"/>
    <w:rsid w:val="00D565A3"/>
    <w:rsid w:val="00D64B5B"/>
    <w:rsid w:val="00D66C1E"/>
    <w:rsid w:val="00D66E89"/>
    <w:rsid w:val="00D67C15"/>
    <w:rsid w:val="00D71D91"/>
    <w:rsid w:val="00D76C86"/>
    <w:rsid w:val="00D817FF"/>
    <w:rsid w:val="00D8445B"/>
    <w:rsid w:val="00D857FE"/>
    <w:rsid w:val="00D86E77"/>
    <w:rsid w:val="00D9354D"/>
    <w:rsid w:val="00D9619B"/>
    <w:rsid w:val="00DA6828"/>
    <w:rsid w:val="00DB04FF"/>
    <w:rsid w:val="00DB1B6B"/>
    <w:rsid w:val="00DB2A63"/>
    <w:rsid w:val="00DB647D"/>
    <w:rsid w:val="00DD118F"/>
    <w:rsid w:val="00DD29EB"/>
    <w:rsid w:val="00DD362C"/>
    <w:rsid w:val="00DE4DB9"/>
    <w:rsid w:val="00DF1147"/>
    <w:rsid w:val="00DF7F99"/>
    <w:rsid w:val="00E06B10"/>
    <w:rsid w:val="00E11B5B"/>
    <w:rsid w:val="00E13724"/>
    <w:rsid w:val="00E22922"/>
    <w:rsid w:val="00E25DD2"/>
    <w:rsid w:val="00E45AC1"/>
    <w:rsid w:val="00E527E7"/>
    <w:rsid w:val="00E55C3D"/>
    <w:rsid w:val="00E577F5"/>
    <w:rsid w:val="00E609E4"/>
    <w:rsid w:val="00E86306"/>
    <w:rsid w:val="00E96F22"/>
    <w:rsid w:val="00EB02C7"/>
    <w:rsid w:val="00EB2289"/>
    <w:rsid w:val="00EB2E10"/>
    <w:rsid w:val="00EB4FBE"/>
    <w:rsid w:val="00EB59B0"/>
    <w:rsid w:val="00EC2121"/>
    <w:rsid w:val="00EC22EC"/>
    <w:rsid w:val="00ED1A1A"/>
    <w:rsid w:val="00ED4A34"/>
    <w:rsid w:val="00ED7732"/>
    <w:rsid w:val="00EE34CA"/>
    <w:rsid w:val="00EF0731"/>
    <w:rsid w:val="00EF086E"/>
    <w:rsid w:val="00EF2AE4"/>
    <w:rsid w:val="00EF415E"/>
    <w:rsid w:val="00EF7646"/>
    <w:rsid w:val="00F00C59"/>
    <w:rsid w:val="00F014C3"/>
    <w:rsid w:val="00F01D30"/>
    <w:rsid w:val="00F04284"/>
    <w:rsid w:val="00F1295F"/>
    <w:rsid w:val="00F14977"/>
    <w:rsid w:val="00F170B9"/>
    <w:rsid w:val="00F279CB"/>
    <w:rsid w:val="00F30304"/>
    <w:rsid w:val="00F322C5"/>
    <w:rsid w:val="00F617C9"/>
    <w:rsid w:val="00F655C1"/>
    <w:rsid w:val="00F734C1"/>
    <w:rsid w:val="00F74C58"/>
    <w:rsid w:val="00F826CC"/>
    <w:rsid w:val="00F854ED"/>
    <w:rsid w:val="00F90EC8"/>
    <w:rsid w:val="00F95038"/>
    <w:rsid w:val="00FC3D74"/>
    <w:rsid w:val="00FC3DE1"/>
    <w:rsid w:val="00FC5EE7"/>
    <w:rsid w:val="00FC74B4"/>
    <w:rsid w:val="00FD370F"/>
    <w:rsid w:val="00FE5047"/>
    <w:rsid w:val="00FE70D2"/>
    <w:rsid w:val="00FE74A8"/>
    <w:rsid w:val="00FF0A17"/>
    <w:rsid w:val="00FF404E"/>
    <w:rsid w:val="00FF7678"/>
    <w:rsid w:val="0F0C77D3"/>
    <w:rsid w:val="13C103EE"/>
    <w:rsid w:val="17347D87"/>
    <w:rsid w:val="17605AE4"/>
    <w:rsid w:val="17FF3140"/>
    <w:rsid w:val="1C3A3F76"/>
    <w:rsid w:val="1CE67883"/>
    <w:rsid w:val="22EDAB5A"/>
    <w:rsid w:val="26736716"/>
    <w:rsid w:val="2B20BE0F"/>
    <w:rsid w:val="2CE6B6B5"/>
    <w:rsid w:val="2D248A67"/>
    <w:rsid w:val="2E9183A9"/>
    <w:rsid w:val="30346FE0"/>
    <w:rsid w:val="31B681F0"/>
    <w:rsid w:val="3393CBEB"/>
    <w:rsid w:val="3C1EFD24"/>
    <w:rsid w:val="410F283D"/>
    <w:rsid w:val="4235F2BC"/>
    <w:rsid w:val="450FD9EA"/>
    <w:rsid w:val="4821D4AB"/>
    <w:rsid w:val="486C2601"/>
    <w:rsid w:val="4A07F662"/>
    <w:rsid w:val="4A4AA6AB"/>
    <w:rsid w:val="4BA3C6C3"/>
    <w:rsid w:val="4BEAA5D4"/>
    <w:rsid w:val="5079E96E"/>
    <w:rsid w:val="520A9B7E"/>
    <w:rsid w:val="5222F992"/>
    <w:rsid w:val="558E7108"/>
    <w:rsid w:val="57F364BA"/>
    <w:rsid w:val="5C6FD9CE"/>
    <w:rsid w:val="5DBD3B8F"/>
    <w:rsid w:val="63E071B0"/>
    <w:rsid w:val="6584C614"/>
    <w:rsid w:val="690784E3"/>
    <w:rsid w:val="69C5A340"/>
    <w:rsid w:val="69DA31F3"/>
    <w:rsid w:val="6CF1D1E5"/>
    <w:rsid w:val="6DB7943D"/>
    <w:rsid w:val="709B024E"/>
    <w:rsid w:val="70CFF254"/>
    <w:rsid w:val="7575A711"/>
    <w:rsid w:val="797CDF08"/>
    <w:rsid w:val="7BE2C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4FB16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D2C"/>
    <w:rPr>
      <w:sz w:val="24"/>
      <w:szCs w:val="24"/>
      <w:lang w:val="en-GB" w:eastAsia="en-US"/>
    </w:rPr>
  </w:style>
  <w:style w:type="paragraph" w:styleId="Heading1">
    <w:name w:val="heading 1"/>
    <w:basedOn w:val="BodyText"/>
    <w:next w:val="BodyText"/>
    <w:link w:val="Heading1Char"/>
    <w:qFormat/>
    <w:rsid w:val="003C451D"/>
    <w:pPr>
      <w:keepNext/>
      <w:numPr>
        <w:numId w:val="5"/>
      </w:numPr>
      <w:spacing w:before="1200" w:after="360"/>
      <w:jc w:val="left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qFormat/>
    <w:rsid w:val="003C451D"/>
    <w:pPr>
      <w:keepNext/>
      <w:numPr>
        <w:ilvl w:val="1"/>
        <w:numId w:val="5"/>
      </w:numPr>
      <w:spacing w:before="480" w:after="120" w:line="360" w:lineRule="auto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BodyText"/>
    <w:qFormat/>
    <w:rsid w:val="003C451D"/>
    <w:pPr>
      <w:keepNext/>
      <w:numPr>
        <w:ilvl w:val="2"/>
        <w:numId w:val="5"/>
      </w:numPr>
      <w:spacing w:before="240" w:after="120" w:line="360" w:lineRule="auto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BodyText"/>
    <w:qFormat/>
    <w:rsid w:val="00AF1C86"/>
    <w:pPr>
      <w:keepNext/>
      <w:numPr>
        <w:ilvl w:val="3"/>
        <w:numId w:val="5"/>
      </w:numPr>
      <w:spacing w:line="360" w:lineRule="auto"/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AF1C86"/>
    <w:pPr>
      <w:keepNext/>
      <w:numPr>
        <w:ilvl w:val="4"/>
        <w:numId w:val="5"/>
      </w:numPr>
      <w:jc w:val="center"/>
      <w:outlineLvl w:val="4"/>
    </w:pPr>
    <w:rPr>
      <w:b/>
      <w:szCs w:val="20"/>
    </w:rPr>
  </w:style>
  <w:style w:type="paragraph" w:styleId="Heading6">
    <w:name w:val="heading 6"/>
    <w:basedOn w:val="Normal"/>
    <w:next w:val="Normal"/>
    <w:qFormat/>
    <w:rsid w:val="00AF1C86"/>
    <w:pPr>
      <w:keepNext/>
      <w:numPr>
        <w:ilvl w:val="5"/>
        <w:numId w:val="5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qFormat/>
    <w:rsid w:val="00DD118F"/>
    <w:pPr>
      <w:keepNext/>
      <w:numPr>
        <w:ilvl w:val="6"/>
        <w:numId w:val="5"/>
      </w:numPr>
      <w:jc w:val="center"/>
      <w:outlineLvl w:val="6"/>
    </w:pPr>
    <w:rPr>
      <w:b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5"/>
      </w:numPr>
      <w:outlineLvl w:val="7"/>
    </w:pPr>
    <w:rPr>
      <w:b/>
      <w:i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4388D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06696"/>
    <w:pPr>
      <w:spacing w:after="240" w:line="360" w:lineRule="auto"/>
      <w:jc w:val="both"/>
    </w:pPr>
  </w:style>
  <w:style w:type="character" w:customStyle="1" w:styleId="BodyTextChar">
    <w:name w:val="Body Text Char"/>
    <w:link w:val="BodyText"/>
    <w:rsid w:val="009F343D"/>
    <w:rPr>
      <w:sz w:val="24"/>
      <w:szCs w:val="24"/>
      <w:lang w:eastAsia="en-US"/>
    </w:rPr>
  </w:style>
  <w:style w:type="character" w:customStyle="1" w:styleId="Heading9Char">
    <w:name w:val="Heading 9 Char"/>
    <w:link w:val="Heading9"/>
    <w:semiHidden/>
    <w:rsid w:val="00C4388D"/>
    <w:rPr>
      <w:rFonts w:ascii="Cambria" w:hAnsi="Cambria"/>
      <w:i/>
      <w:iCs/>
      <w:color w:val="272727"/>
      <w:sz w:val="21"/>
      <w:szCs w:val="21"/>
      <w:lang w:eastAsia="en-US"/>
    </w:rPr>
  </w:style>
  <w:style w:type="paragraph" w:customStyle="1" w:styleId="StyleRight">
    <w:name w:val="Style Right"/>
    <w:basedOn w:val="Normal"/>
    <w:rsid w:val="00672277"/>
    <w:pPr>
      <w:jc w:val="right"/>
    </w:pPr>
    <w:rPr>
      <w:szCs w:val="20"/>
    </w:rPr>
  </w:style>
  <w:style w:type="paragraph" w:styleId="ListBullet2">
    <w:name w:val="List Bullet 2"/>
    <w:basedOn w:val="Normal"/>
    <w:autoRedefine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67A22"/>
    <w:rPr>
      <w:sz w:val="24"/>
      <w:szCs w:val="24"/>
      <w:lang w:eastAsia="en-US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4B0868"/>
    <w:rPr>
      <w:rFonts w:ascii="Tahoma" w:hAnsi="Tahoma" w:cs="Tahoma"/>
      <w:sz w:val="16"/>
      <w:szCs w:val="16"/>
    </w:rPr>
  </w:style>
  <w:style w:type="paragraph" w:styleId="ListNumber2">
    <w:name w:val="List Number 2"/>
    <w:basedOn w:val="Normal"/>
    <w:pPr>
      <w:numPr>
        <w:numId w:val="2"/>
      </w:numPr>
    </w:pPr>
  </w:style>
  <w:style w:type="paragraph" w:styleId="Header">
    <w:name w:val="header"/>
    <w:basedOn w:val="Normal"/>
    <w:rsid w:val="004B0868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autoRedefine/>
    <w:uiPriority w:val="39"/>
    <w:rsid w:val="00EB4FBE"/>
    <w:pPr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D76C86"/>
    <w:pPr>
      <w:tabs>
        <w:tab w:val="right" w:leader="dot" w:pos="8495"/>
      </w:tabs>
      <w:spacing w:line="360" w:lineRule="auto"/>
      <w:ind w:left="238"/>
    </w:pPr>
  </w:style>
  <w:style w:type="character" w:styleId="Hyperlink">
    <w:name w:val="Hyperlink"/>
    <w:uiPriority w:val="99"/>
    <w:rsid w:val="004B6CF6"/>
    <w:rPr>
      <w:color w:val="auto"/>
      <w:u w:val="none"/>
    </w:rPr>
  </w:style>
  <w:style w:type="paragraph" w:customStyle="1" w:styleId="Equation">
    <w:name w:val="Equation"/>
    <w:basedOn w:val="Normal"/>
    <w:qFormat/>
    <w:rsid w:val="0040413D"/>
    <w:pPr>
      <w:tabs>
        <w:tab w:val="right" w:pos="8392"/>
      </w:tabs>
      <w:spacing w:after="240"/>
    </w:pPr>
  </w:style>
  <w:style w:type="paragraph" w:styleId="TOC3">
    <w:name w:val="toc 3"/>
    <w:basedOn w:val="Normal"/>
    <w:next w:val="Normal"/>
    <w:autoRedefine/>
    <w:uiPriority w:val="39"/>
    <w:rsid w:val="00EB4FBE"/>
    <w:pPr>
      <w:spacing w:line="360" w:lineRule="auto"/>
      <w:ind w:left="482"/>
    </w:pPr>
  </w:style>
  <w:style w:type="table" w:styleId="TableGrid">
    <w:name w:val="Table Grid"/>
    <w:basedOn w:val="TableNormal"/>
    <w:uiPriority w:val="59"/>
    <w:rsid w:val="00FE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40413D"/>
    <w:pPr>
      <w:spacing w:before="120" w:after="120" w:line="276" w:lineRule="auto"/>
      <w:jc w:val="center"/>
    </w:pPr>
    <w:rPr>
      <w:bCs/>
      <w:sz w:val="20"/>
      <w:szCs w:val="20"/>
    </w:rPr>
  </w:style>
  <w:style w:type="paragraph" w:customStyle="1" w:styleId="Tabel">
    <w:name w:val="Tabel"/>
    <w:basedOn w:val="BodyText"/>
    <w:rsid w:val="00C876CC"/>
    <w:pPr>
      <w:spacing w:after="0"/>
    </w:pPr>
  </w:style>
  <w:style w:type="paragraph" w:styleId="TableofAuthorities">
    <w:name w:val="table of authorities"/>
    <w:basedOn w:val="Normal"/>
    <w:next w:val="Normal"/>
    <w:semiHidden/>
    <w:rsid w:val="004F3C5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rsid w:val="00A275BF"/>
    <w:pPr>
      <w:spacing w:line="360" w:lineRule="auto"/>
    </w:pPr>
  </w:style>
  <w:style w:type="paragraph" w:styleId="TOAHeading">
    <w:name w:val="toa heading"/>
    <w:basedOn w:val="Normal"/>
    <w:next w:val="Normal"/>
    <w:semiHidden/>
    <w:rsid w:val="004F3C5E"/>
    <w:pPr>
      <w:spacing w:before="120" w:line="360" w:lineRule="auto"/>
    </w:pPr>
    <w:rPr>
      <w:rFonts w:cs="Arial"/>
      <w:b/>
      <w:bCs/>
    </w:rPr>
  </w:style>
  <w:style w:type="paragraph" w:styleId="ListNumber">
    <w:name w:val="List Number"/>
    <w:basedOn w:val="Normal"/>
    <w:rsid w:val="00CD4999"/>
    <w:pPr>
      <w:numPr>
        <w:numId w:val="3"/>
      </w:numPr>
      <w:spacing w:after="240" w:line="360" w:lineRule="auto"/>
      <w:ind w:left="357" w:hanging="357"/>
      <w:contextualSpacing/>
      <w:jc w:val="both"/>
    </w:pPr>
  </w:style>
  <w:style w:type="paragraph" w:styleId="Bibliography">
    <w:name w:val="Bibliography"/>
    <w:basedOn w:val="Normal"/>
    <w:next w:val="Normal"/>
    <w:uiPriority w:val="37"/>
    <w:unhideWhenUsed/>
    <w:rsid w:val="0083056E"/>
  </w:style>
  <w:style w:type="paragraph" w:customStyle="1" w:styleId="Headingunnumber">
    <w:name w:val="Heading_unnumber"/>
    <w:basedOn w:val="Heading1"/>
    <w:next w:val="BodyText"/>
    <w:qFormat/>
    <w:rsid w:val="003C451D"/>
    <w:pPr>
      <w:numPr>
        <w:numId w:val="0"/>
      </w:numPr>
    </w:pPr>
  </w:style>
  <w:style w:type="paragraph" w:styleId="ListBullet">
    <w:name w:val="List Bullet"/>
    <w:basedOn w:val="Normal"/>
    <w:unhideWhenUsed/>
    <w:rsid w:val="00081F28"/>
    <w:pPr>
      <w:numPr>
        <w:numId w:val="6"/>
      </w:numPr>
      <w:spacing w:after="240" w:line="360" w:lineRule="auto"/>
      <w:ind w:left="714" w:hanging="357"/>
      <w:contextualSpacing/>
      <w:jc w:val="both"/>
    </w:pPr>
    <w:rPr>
      <w:rFonts w:eastAsia="Calibri"/>
      <w:szCs w:val="22"/>
    </w:rPr>
  </w:style>
  <w:style w:type="character" w:styleId="FootnoteReference">
    <w:name w:val="footnote reference"/>
    <w:uiPriority w:val="99"/>
    <w:semiHidden/>
    <w:unhideWhenUsed/>
    <w:rsid w:val="008D63E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560E2E"/>
    <w:pPr>
      <w:spacing w:before="120" w:line="276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560E2E"/>
    <w:rPr>
      <w:lang w:eastAsia="en-US"/>
    </w:rPr>
  </w:style>
  <w:style w:type="paragraph" w:customStyle="1" w:styleId="Tablehead">
    <w:name w:val="Table_head"/>
    <w:basedOn w:val="Normal"/>
    <w:qFormat/>
    <w:rsid w:val="00A274A5"/>
    <w:pPr>
      <w:spacing w:before="60" w:after="60" w:line="276" w:lineRule="auto"/>
    </w:pPr>
    <w:rPr>
      <w:b/>
      <w:sz w:val="22"/>
    </w:rPr>
  </w:style>
  <w:style w:type="paragraph" w:customStyle="1" w:styleId="Tabletext">
    <w:name w:val="Table_text"/>
    <w:basedOn w:val="Normal"/>
    <w:qFormat/>
    <w:rsid w:val="0040413D"/>
    <w:pPr>
      <w:spacing w:before="60" w:after="60" w:line="276" w:lineRule="auto"/>
    </w:pPr>
    <w:rPr>
      <w:sz w:val="22"/>
    </w:rPr>
  </w:style>
  <w:style w:type="paragraph" w:customStyle="1" w:styleId="Programcode">
    <w:name w:val="Program_code"/>
    <w:basedOn w:val="Normal"/>
    <w:qFormat/>
    <w:rsid w:val="00BA27D6"/>
    <w:pPr>
      <w:keepNext/>
      <w:keepLines/>
      <w:spacing w:before="40" w:after="40"/>
    </w:pPr>
    <w:rPr>
      <w:rFonts w:ascii="Consolas" w:hAnsi="Consolas"/>
      <w:sz w:val="20"/>
    </w:rPr>
  </w:style>
  <w:style w:type="paragraph" w:customStyle="1" w:styleId="Listbibliogr">
    <w:name w:val="List_bibliogr"/>
    <w:basedOn w:val="Tabletext"/>
    <w:qFormat/>
    <w:rsid w:val="00666A63"/>
    <w:pPr>
      <w:numPr>
        <w:numId w:val="7"/>
      </w:numPr>
      <w:spacing w:before="40" w:after="40"/>
    </w:pPr>
    <w:rPr>
      <w:noProof/>
    </w:rPr>
  </w:style>
  <w:style w:type="paragraph" w:customStyle="1" w:styleId="Figure">
    <w:name w:val="Figure"/>
    <w:basedOn w:val="Normal"/>
    <w:qFormat/>
    <w:rsid w:val="0040413D"/>
    <w:pPr>
      <w:framePr w:hSpace="510" w:wrap="notBeside" w:vAnchor="text" w:hAnchor="margin" w:xAlign="center" w:y="1"/>
      <w:spacing w:after="120" w:line="276" w:lineRule="auto"/>
      <w:jc w:val="center"/>
    </w:pPr>
    <w:rPr>
      <w:rFonts w:eastAsiaTheme="minorHAnsi" w:cstheme="minorBidi"/>
      <w:sz w:val="22"/>
      <w:szCs w:val="22"/>
    </w:rPr>
  </w:style>
  <w:style w:type="paragraph" w:customStyle="1" w:styleId="Headingcenter">
    <w:name w:val="Heading_center"/>
    <w:basedOn w:val="Heading1"/>
    <w:next w:val="BodyText"/>
    <w:qFormat/>
    <w:rsid w:val="0040413D"/>
    <w:pPr>
      <w:numPr>
        <w:numId w:val="0"/>
      </w:numPr>
      <w:jc w:val="center"/>
    </w:pPr>
  </w:style>
  <w:style w:type="paragraph" w:customStyle="1" w:styleId="Headingtitle">
    <w:name w:val="Heading_title"/>
    <w:basedOn w:val="Normal"/>
    <w:qFormat/>
    <w:rsid w:val="003C451D"/>
    <w:pPr>
      <w:jc w:val="center"/>
    </w:pPr>
    <w:rPr>
      <w:b/>
      <w:bCs/>
      <w:caps/>
      <w:sz w:val="40"/>
    </w:rPr>
  </w:style>
  <w:style w:type="paragraph" w:customStyle="1" w:styleId="University">
    <w:name w:val="University"/>
    <w:basedOn w:val="BodyText"/>
    <w:qFormat/>
    <w:rsid w:val="0046769E"/>
    <w:pPr>
      <w:spacing w:after="80" w:line="240" w:lineRule="auto"/>
      <w:jc w:val="center"/>
    </w:pPr>
    <w:rPr>
      <w:caps/>
    </w:rPr>
  </w:style>
  <w:style w:type="paragraph" w:customStyle="1" w:styleId="Captionmultiline">
    <w:name w:val="Caption_multiline"/>
    <w:basedOn w:val="Caption"/>
    <w:qFormat/>
    <w:rsid w:val="004E465E"/>
    <w:pPr>
      <w:framePr w:hSpace="510" w:wrap="notBeside" w:vAnchor="text" w:hAnchor="margin" w:xAlign="center" w:y="1"/>
      <w:jc w:val="both"/>
    </w:pPr>
  </w:style>
  <w:style w:type="character" w:customStyle="1" w:styleId="Heading1Char">
    <w:name w:val="Heading 1 Char"/>
    <w:basedOn w:val="DefaultParagraphFont"/>
    <w:link w:val="Heading1"/>
    <w:rsid w:val="008D0965"/>
    <w:rPr>
      <w:b/>
      <w:bCs/>
      <w:kern w:val="32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8D096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F0F4B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et-EE"/>
    </w:rPr>
  </w:style>
  <w:style w:type="paragraph" w:styleId="HTMLPreformatted">
    <w:name w:val="HTML Preformatted"/>
    <w:basedOn w:val="Normal"/>
    <w:link w:val="HTMLPreformattedChar"/>
    <w:semiHidden/>
    <w:unhideWhenUsed/>
    <w:rsid w:val="0026432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6432F"/>
    <w:rPr>
      <w:rFonts w:ascii="Consolas" w:hAnsi="Consolas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1E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061EC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04284"/>
    <w:pPr>
      <w:spacing w:before="100" w:beforeAutospacing="1" w:after="100" w:afterAutospacing="1"/>
    </w:pPr>
    <w:rPr>
      <w:lang w:val="en-E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dbootstrap.com/snippets/jquery/ascensus/45690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ink/ink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o\Desktop\ITT_mall_struktuuriga_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5.572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1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9.426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Leo09</b:Tag>
    <b:SourceType>Book</b:SourceType>
    <b:Guid>{1621AFED-FCB7-4030-A5A8-47994F7179C5}</b:Guid>
    <b:Author>
      <b:Author>
        <b:NameList>
          <b:Person>
            <b:Last>Sterling</b:Last>
            <b:First>Leon</b:First>
            <b:Middle>S.</b:Middle>
          </b:Person>
        </b:NameList>
      </b:Author>
    </b:Author>
    <b:Title>The Art of Agent-Oriented Modeling</b:Title>
    <b:Year>2009</b:Year>
    <b:City>London</b:City>
    <b:Publisher>The MIT Press</b:Publisher>
    <b:RefOrder>1</b:RefOrder>
  </b:Source>
</b:Sources>
</file>

<file path=customXml/itemProps1.xml><?xml version="1.0" encoding="utf-8"?>
<ds:datastoreItem xmlns:ds="http://schemas.openxmlformats.org/officeDocument/2006/customXml" ds:itemID="{2513014C-3D68-49EC-8B39-7821386B4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C:\Users\marko\Desktop\ITT_mall_struktuuriga_EST.dotx</Template>
  <TotalTime>0</TotalTime>
  <Pages>10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2022-02-12T12:55:00Z</dcterms:created>
  <dcterms:modified xsi:type="dcterms:W3CDTF">2022-02-12T16:52:00Z</dcterms:modified>
</cp:coreProperties>
</file>